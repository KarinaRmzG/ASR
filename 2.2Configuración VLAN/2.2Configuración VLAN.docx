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BD61" w14:textId="77777777" w:rsidR="00015F40" w:rsidRDefault="00293C82">
      <w:pPr>
        <w:sectPr w:rsidR="00015F40" w:rsidSect="00232027">
          <w:headerReference w:type="default" r:id="rId8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i/>
          <w:iCs/>
          <w:smallCaps/>
          <w:noProof/>
          <w:color w:val="F9F1B5" w:themeColor="text2"/>
          <w:spacing w:val="5"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060FEA" wp14:editId="675F1A1F">
                <wp:simplePos x="0" y="0"/>
                <wp:positionH relativeFrom="margin">
                  <wp:posOffset>-603885</wp:posOffset>
                </wp:positionH>
                <wp:positionV relativeFrom="margin">
                  <wp:posOffset>-280670</wp:posOffset>
                </wp:positionV>
                <wp:extent cx="6828155" cy="1724660"/>
                <wp:effectExtent l="0" t="0" r="0" b="8890"/>
                <wp:wrapSquare wrapText="bothSides"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155" cy="1724660"/>
                          <a:chOff x="0" y="0"/>
                          <a:chExt cx="6828246" cy="1725961"/>
                        </a:xfrm>
                      </wpg:grpSpPr>
                      <pic:pic xmlns:pic="http://schemas.openxmlformats.org/drawingml/2006/picture">
                        <pic:nvPicPr>
                          <pic:cNvPr id="82" name="Imagen 82" descr="Resultado de imagen para instituto politecnico nacional escudo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156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Imagen 81" descr="Resultado de imagen para escuela superior de computo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1086" y="222068"/>
                            <a:ext cx="1407160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Cuadro de texto 4"/>
                        <wps:cNvSpPr txBox="1"/>
                        <wps:spPr>
                          <a:xfrm>
                            <a:off x="1639894" y="1200420"/>
                            <a:ext cx="3510327" cy="52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A2419B9" w14:textId="0C334813" w:rsidR="00015F40" w:rsidRPr="00A67A07" w:rsidRDefault="003F1948" w:rsidP="00015F40">
                              <w:pPr>
                                <w:rPr>
                                  <w:b/>
                                  <w:bCs/>
                                  <w:color w:val="16A398" w:themeColor="accent5" w:themeShade="BF"/>
                                  <w:sz w:val="36"/>
                                  <w:szCs w:val="180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6A398" w:themeColor="accent5" w:themeShade="BF"/>
                                  <w:sz w:val="36"/>
                                  <w:szCs w:val="180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Administración de Servicios en Red</w:t>
                              </w:r>
                              <w:r w:rsidR="00015F40" w:rsidRPr="00A67A07">
                                <w:rPr>
                                  <w:b/>
                                  <w:bCs/>
                                  <w:color w:val="16A398" w:themeColor="accent5" w:themeShade="BF"/>
                                  <w:sz w:val="36"/>
                                  <w:szCs w:val="180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1388894" y="364620"/>
                            <a:ext cx="3965628" cy="55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0EC573B" w14:textId="77777777" w:rsidR="00015F40" w:rsidRPr="00293C82" w:rsidRDefault="00015F40" w:rsidP="00015F40">
                              <w:pPr>
                                <w:pStyle w:val="Sinespaciad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293C8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  <w:t>INSTITUTO POLITÉCNICO NACIONAL</w:t>
                              </w:r>
                            </w:p>
                            <w:p w14:paraId="65DB56D6" w14:textId="77777777" w:rsidR="00015F40" w:rsidRPr="00293C82" w:rsidRDefault="00015F40" w:rsidP="00015F40">
                              <w:pPr>
                                <w:pStyle w:val="Sinespaciad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293C8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  <w:t>ESCUELA SUPERIOR DE CÓMPUTO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60FEA" id="Grupo 29" o:spid="_x0000_s1026" style="position:absolute;margin-left:-47.55pt;margin-top:-22.1pt;width:537.65pt;height:135.8pt;z-index:251661312;mso-position-horizontal-relative:margin;mso-position-vertical-relative:margin;mso-height-relative:margin" coordsize="68282,17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2" o:spid="_x0000_s1027" type="#_x0000_t75" alt="Resultado de imagen para instituto politecnico nacional escudo" style="position:absolute;width:11677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">
                  <v:imagedata r:id="rId11" o:title="Resultado de imagen para instituto politecnico nacional escudo"/>
                </v:shape>
                <v:shape id="Imagen 81" o:spid="_x0000_s1028" type="#_x0000_t75" alt="Resultado de imagen para escuela superior de computo" style="position:absolute;left:54210;top:2220;width:14072;height: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">
                  <v:imagedata r:id="rId12" o:title="Resultado de imagen para escuela superior de computo" chromakey="bla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9" type="#_x0000_t202" style="position:absolute;left:16398;top:12004;width:35104;height:52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" filled="f" stroked="f">
                  <v:textbox style="mso-fit-shape-to-text:t">
                    <w:txbxContent>
                      <w:p w14:paraId="2A2419B9" w14:textId="0C334813" w:rsidR="00015F40" w:rsidRPr="00A67A07" w:rsidRDefault="003F1948" w:rsidP="00015F40">
                        <w:pPr>
                          <w:rPr>
                            <w:b/>
                            <w:bCs/>
                            <w:color w:val="16A398" w:themeColor="accent5" w:themeShade="BF"/>
                            <w:sz w:val="36"/>
                            <w:szCs w:val="180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bCs/>
                            <w:color w:val="16A398" w:themeColor="accent5" w:themeShade="BF"/>
                            <w:sz w:val="36"/>
                            <w:szCs w:val="180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Administración de Servicios en Red</w:t>
                        </w:r>
                        <w:r w:rsidR="00015F40" w:rsidRPr="00A67A07">
                          <w:rPr>
                            <w:b/>
                            <w:bCs/>
                            <w:color w:val="16A398" w:themeColor="accent5" w:themeShade="BF"/>
                            <w:sz w:val="36"/>
                            <w:szCs w:val="180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Cuadro de texto 7" o:spid="_x0000_s1030" type="#_x0000_t202" style="position:absolute;left:13888;top:3646;width:39657;height:55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" filled="f" stroked="f">
                  <v:textbox style="mso-fit-shape-to-text:t">
                    <w:txbxContent>
                      <w:p w14:paraId="60EC573B" w14:textId="77777777" w:rsidR="00015F40" w:rsidRPr="00293C82" w:rsidRDefault="00015F40" w:rsidP="00015F40">
                        <w:pPr>
                          <w:pStyle w:val="Sinespaciad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293C82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INSTITUTO POLITÉCNICO NACIONAL</w:t>
                        </w:r>
                      </w:p>
                      <w:p w14:paraId="65DB56D6" w14:textId="77777777" w:rsidR="00015F40" w:rsidRPr="00293C82" w:rsidRDefault="00015F40" w:rsidP="00015F40">
                        <w:pPr>
                          <w:pStyle w:val="Sinespaciad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293C82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ESCUELA SUPERIOR DE CÓMPUTO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i/>
          <w:iCs/>
          <w:smallCaps/>
          <w:noProof/>
          <w:color w:val="F9F1B5" w:themeColor="text2"/>
          <w:spacing w:val="5"/>
          <w:lang w:eastAsia="ko-KR"/>
        </w:rPr>
        <w:drawing>
          <wp:anchor distT="0" distB="0" distL="114300" distR="114300" simplePos="0" relativeHeight="251660287" behindDoc="1" locked="0" layoutInCell="1" allowOverlap="1" wp14:anchorId="7409E353" wp14:editId="3A62DD9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955280" cy="10092055"/>
            <wp:effectExtent l="0" t="0" r="7620" b="444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1009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A07" w:rsidRPr="004E23C4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DCB09D" wp14:editId="16707C69">
                <wp:simplePos x="0" y="0"/>
                <wp:positionH relativeFrom="margin">
                  <wp:align>center</wp:align>
                </wp:positionH>
                <wp:positionV relativeFrom="paragraph">
                  <wp:posOffset>2899480</wp:posOffset>
                </wp:positionV>
                <wp:extent cx="1828800" cy="182880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1209106396"/>
                              <w:placeholder>
                                <w:docPart w:val="1DFA64AE59CA438A89AB3F3DCE32B44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955706B" w14:textId="36034AA9" w:rsidR="004E23C4" w:rsidRPr="004E23C4" w:rsidRDefault="00E4771A" w:rsidP="004E23C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Configuración VLAN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CB09D" id="Cuadro de texto 1" o:spid="_x0000_s1031" type="#_x0000_t202" style="position:absolute;margin-left:0;margin-top:228.3pt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" filled="f" stroked="f">
                <v:textbox style="mso-fit-shape-to-text:t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0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alias w:val="Título"/>
                        <w:tag w:val=""/>
                        <w:id w:val="-1209106396"/>
                        <w:placeholder>
                          <w:docPart w:val="1DFA64AE59CA438A89AB3F3DCE32B443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3955706B" w14:textId="36034AA9" w:rsidR="004E23C4" w:rsidRPr="004E23C4" w:rsidRDefault="00E4771A" w:rsidP="004E23C4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Configuración VLAN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A67A07" w:rsidRPr="004E23C4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6187E8" wp14:editId="5CA7BF39">
                <wp:simplePos x="0" y="0"/>
                <wp:positionH relativeFrom="margin">
                  <wp:align>center</wp:align>
                </wp:positionH>
                <wp:positionV relativeFrom="paragraph">
                  <wp:posOffset>2177479</wp:posOffset>
                </wp:positionV>
                <wp:extent cx="1828800" cy="1828800"/>
                <wp:effectExtent l="0" t="0" r="0" b="825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645CDF" w14:textId="5EFB7DCD" w:rsidR="004E23C4" w:rsidRPr="004E23C4" w:rsidRDefault="003F1948" w:rsidP="004E23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Practica </w:t>
                            </w:r>
                            <w:r w:rsidR="00EC1B47">
                              <w:rPr>
                                <w:rFonts w:ascii="Times New Roman" w:hAnsi="Times New Roman" w:cs="Times New Roman"/>
                                <w:color w:val="0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4771A">
                              <w:rPr>
                                <w:rFonts w:ascii="Times New Roman" w:hAnsi="Times New Roman" w:cs="Times New Roman"/>
                                <w:color w:val="0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187E8" id="Cuadro de texto 10" o:spid="_x0000_s1032" type="#_x0000_t202" style="position:absolute;margin-left:0;margin-top:171.45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" filled="f" stroked="f">
                <v:textbox style="mso-fit-shape-to-text:t">
                  <w:txbxContent>
                    <w:p w14:paraId="66645CDF" w14:textId="5EFB7DCD" w:rsidR="004E23C4" w:rsidRPr="004E23C4" w:rsidRDefault="003F1948" w:rsidP="004E23C4">
                      <w:pP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Practica </w:t>
                      </w:r>
                      <w:r w:rsidR="00EC1B47">
                        <w:rPr>
                          <w:rFonts w:ascii="Times New Roman" w:hAnsi="Times New Roman" w:cs="Times New Roman"/>
                          <w:color w:val="0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4771A">
                        <w:rPr>
                          <w:rFonts w:ascii="Times New Roman" w:hAnsi="Times New Roman" w:cs="Times New Roman"/>
                          <w:color w:val="0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C4" w:rsidRPr="004E23C4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FD5EF" wp14:editId="399EFEB4">
                <wp:simplePos x="0" y="0"/>
                <wp:positionH relativeFrom="margin">
                  <wp:posOffset>-495300</wp:posOffset>
                </wp:positionH>
                <wp:positionV relativeFrom="paragraph">
                  <wp:posOffset>5474970</wp:posOffset>
                </wp:positionV>
                <wp:extent cx="2992755" cy="116776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755" cy="116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0230DB" w14:textId="0503CED5" w:rsidR="004E23C4" w:rsidRPr="006323F5" w:rsidRDefault="004E23C4" w:rsidP="006323F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Toc117445222"/>
                            <w:r w:rsidRPr="006323F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PROFESOR</w:t>
                            </w:r>
                            <w:r w:rsidR="00EC1B47" w:rsidRPr="006323F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</w:t>
                            </w:r>
                            <w:r w:rsidRPr="006323F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6323F5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F1948" w:rsidRPr="006323F5">
                              <w:rPr>
                                <w:sz w:val="36"/>
                                <w:szCs w:val="36"/>
                              </w:rPr>
                              <w:t>Henestrosa Carrasco Leticia</w:t>
                            </w:r>
                            <w:bookmarkEnd w:id="0"/>
                          </w:p>
                          <w:bookmarkStart w:id="1" w:name="_Toc117445223"/>
                          <w:p w14:paraId="1219474F" w14:textId="0937180E" w:rsidR="004E23C4" w:rsidRPr="006323F5" w:rsidRDefault="00000000" w:rsidP="006323F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alias w:val="Autor"/>
                                <w:tag w:val=""/>
                                <w:id w:val="7147408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0F30A5" w:rsidRPr="006323F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Equipo 3</w:t>
                                </w:r>
                              </w:sdtContent>
                            </w:sdt>
                            <w:bookmarkEnd w:id="1"/>
                          </w:p>
                          <w:p w14:paraId="6FDA3E00" w14:textId="77777777" w:rsidR="006323F5" w:rsidRDefault="00B13A47" w:rsidP="006323F5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Toc117445224"/>
                            <w:r w:rsidRPr="006323F5">
                              <w:rPr>
                                <w:sz w:val="36"/>
                                <w:szCs w:val="36"/>
                              </w:rPr>
                              <w:t>Cruz Chávez Alan Francisco</w:t>
                            </w:r>
                            <w:bookmarkStart w:id="3" w:name="_Toc117445225"/>
                            <w:bookmarkEnd w:id="2"/>
                          </w:p>
                          <w:p w14:paraId="055B1ED7" w14:textId="77777777" w:rsidR="006323F5" w:rsidRDefault="005A6537" w:rsidP="006323F5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6323F5">
                              <w:rPr>
                                <w:sz w:val="36"/>
                                <w:szCs w:val="36"/>
                              </w:rPr>
                              <w:t>Gómez Salas Hugo Santiago</w:t>
                            </w:r>
                            <w:bookmarkStart w:id="4" w:name="_Toc117445226"/>
                            <w:bookmarkEnd w:id="3"/>
                          </w:p>
                          <w:p w14:paraId="37C74BF0" w14:textId="77777777" w:rsidR="006323F5" w:rsidRDefault="00EC1B47" w:rsidP="006323F5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6323F5">
                              <w:rPr>
                                <w:sz w:val="36"/>
                                <w:szCs w:val="36"/>
                              </w:rPr>
                              <w:t>Mendoza Rodríguez Israel</w:t>
                            </w:r>
                            <w:bookmarkEnd w:id="4"/>
                            <w:r w:rsidRPr="006323F5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bookmarkStart w:id="5" w:name="_Toc117445227"/>
                          </w:p>
                          <w:p w14:paraId="2F6A78E3" w14:textId="69B3F4E8" w:rsidR="000F30A5" w:rsidRPr="006323F5" w:rsidRDefault="000F30A5" w:rsidP="006323F5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6323F5">
                              <w:rPr>
                                <w:sz w:val="36"/>
                                <w:szCs w:val="36"/>
                              </w:rPr>
                              <w:t>Ramírez Galindo Karina</w:t>
                            </w:r>
                            <w:bookmarkEnd w:id="5"/>
                          </w:p>
                          <w:p w14:paraId="6ED15E04" w14:textId="37163C36" w:rsidR="004E23C4" w:rsidRPr="006323F5" w:rsidRDefault="004E23C4" w:rsidP="006323F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Toc117445228"/>
                            <w:r w:rsidRPr="006323F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GRUPO:</w:t>
                            </w:r>
                            <w:r w:rsidRPr="006323F5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D0236" w:rsidRPr="006323F5">
                              <w:rPr>
                                <w:sz w:val="36"/>
                                <w:szCs w:val="36"/>
                              </w:rPr>
                              <w:t>4CV1</w:t>
                            </w:r>
                            <w:r w:rsidR="00D01123" w:rsidRPr="006323F5"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FD5EF" id="Cuadro de texto 3" o:spid="_x0000_s1033" type="#_x0000_t202" style="position:absolute;margin-left:-39pt;margin-top:431.1pt;width:235.65pt;height:91.95pt;z-index:2516674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" filled="f" stroked="f">
                <v:textbox style="mso-fit-shape-to-text:t">
                  <w:txbxContent>
                    <w:p w14:paraId="7F0230DB" w14:textId="0503CED5" w:rsidR="004E23C4" w:rsidRPr="006323F5" w:rsidRDefault="004E23C4" w:rsidP="006323F5">
                      <w:pPr>
                        <w:rPr>
                          <w:sz w:val="36"/>
                          <w:szCs w:val="36"/>
                        </w:rPr>
                      </w:pPr>
                      <w:bookmarkStart w:id="7" w:name="_Toc117445222"/>
                      <w:r w:rsidRPr="006323F5">
                        <w:rPr>
                          <w:b/>
                          <w:bCs/>
                          <w:sz w:val="36"/>
                          <w:szCs w:val="36"/>
                        </w:rPr>
                        <w:t>PROFESOR</w:t>
                      </w:r>
                      <w:r w:rsidR="00EC1B47" w:rsidRPr="006323F5">
                        <w:rPr>
                          <w:b/>
                          <w:bCs/>
                          <w:sz w:val="36"/>
                          <w:szCs w:val="36"/>
                        </w:rPr>
                        <w:t>A</w:t>
                      </w:r>
                      <w:r w:rsidRPr="006323F5">
                        <w:rPr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6323F5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3F1948" w:rsidRPr="006323F5">
                        <w:rPr>
                          <w:sz w:val="36"/>
                          <w:szCs w:val="36"/>
                        </w:rPr>
                        <w:t>Henestrosa Carrasco Leticia</w:t>
                      </w:r>
                      <w:bookmarkEnd w:id="7"/>
                    </w:p>
                    <w:bookmarkStart w:id="8" w:name="_Toc117445223"/>
                    <w:p w14:paraId="1219474F" w14:textId="0937180E" w:rsidR="004E23C4" w:rsidRPr="006323F5" w:rsidRDefault="00000000" w:rsidP="006323F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sz w:val="36"/>
                            <w:szCs w:val="36"/>
                          </w:rPr>
                          <w:alias w:val="Autor"/>
                          <w:tag w:val=""/>
                          <w:id w:val="7147408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F30A5" w:rsidRPr="006323F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Equipo 3</w:t>
                          </w:r>
                        </w:sdtContent>
                      </w:sdt>
                      <w:bookmarkEnd w:id="8"/>
                    </w:p>
                    <w:p w14:paraId="6FDA3E00" w14:textId="77777777" w:rsidR="006323F5" w:rsidRDefault="00B13A47" w:rsidP="006323F5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sz w:val="36"/>
                          <w:szCs w:val="36"/>
                        </w:rPr>
                      </w:pPr>
                      <w:bookmarkStart w:id="9" w:name="_Toc117445224"/>
                      <w:r w:rsidRPr="006323F5">
                        <w:rPr>
                          <w:sz w:val="36"/>
                          <w:szCs w:val="36"/>
                        </w:rPr>
                        <w:t>Cruz Chávez Alan Francisco</w:t>
                      </w:r>
                      <w:bookmarkStart w:id="10" w:name="_Toc117445225"/>
                      <w:bookmarkEnd w:id="9"/>
                    </w:p>
                    <w:p w14:paraId="055B1ED7" w14:textId="77777777" w:rsidR="006323F5" w:rsidRDefault="005A6537" w:rsidP="006323F5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sz w:val="36"/>
                          <w:szCs w:val="36"/>
                        </w:rPr>
                      </w:pPr>
                      <w:r w:rsidRPr="006323F5">
                        <w:rPr>
                          <w:sz w:val="36"/>
                          <w:szCs w:val="36"/>
                        </w:rPr>
                        <w:t>Gómez Salas Hugo Santiago</w:t>
                      </w:r>
                      <w:bookmarkStart w:id="11" w:name="_Toc117445226"/>
                      <w:bookmarkEnd w:id="10"/>
                    </w:p>
                    <w:p w14:paraId="37C74BF0" w14:textId="77777777" w:rsidR="006323F5" w:rsidRDefault="00EC1B47" w:rsidP="006323F5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sz w:val="36"/>
                          <w:szCs w:val="36"/>
                        </w:rPr>
                      </w:pPr>
                      <w:r w:rsidRPr="006323F5">
                        <w:rPr>
                          <w:sz w:val="36"/>
                          <w:szCs w:val="36"/>
                        </w:rPr>
                        <w:t>Mendoza Rodríguez Israel</w:t>
                      </w:r>
                      <w:bookmarkEnd w:id="11"/>
                      <w:r w:rsidRPr="006323F5">
                        <w:rPr>
                          <w:sz w:val="36"/>
                          <w:szCs w:val="36"/>
                        </w:rPr>
                        <w:t xml:space="preserve"> </w:t>
                      </w:r>
                      <w:bookmarkStart w:id="12" w:name="_Toc117445227"/>
                    </w:p>
                    <w:p w14:paraId="2F6A78E3" w14:textId="69B3F4E8" w:rsidR="000F30A5" w:rsidRPr="006323F5" w:rsidRDefault="000F30A5" w:rsidP="006323F5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sz w:val="36"/>
                          <w:szCs w:val="36"/>
                        </w:rPr>
                      </w:pPr>
                      <w:r w:rsidRPr="006323F5">
                        <w:rPr>
                          <w:sz w:val="36"/>
                          <w:szCs w:val="36"/>
                        </w:rPr>
                        <w:t>Ramírez Galindo Karina</w:t>
                      </w:r>
                      <w:bookmarkEnd w:id="12"/>
                    </w:p>
                    <w:p w14:paraId="6ED15E04" w14:textId="37163C36" w:rsidR="004E23C4" w:rsidRPr="006323F5" w:rsidRDefault="004E23C4" w:rsidP="006323F5">
                      <w:pPr>
                        <w:rPr>
                          <w:sz w:val="36"/>
                          <w:szCs w:val="36"/>
                        </w:rPr>
                      </w:pPr>
                      <w:bookmarkStart w:id="13" w:name="_Toc117445228"/>
                      <w:r w:rsidRPr="006323F5">
                        <w:rPr>
                          <w:b/>
                          <w:bCs/>
                          <w:sz w:val="36"/>
                          <w:szCs w:val="36"/>
                        </w:rPr>
                        <w:t>GRUPO:</w:t>
                      </w:r>
                      <w:r w:rsidRPr="006323F5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0D0236" w:rsidRPr="006323F5">
                        <w:rPr>
                          <w:sz w:val="36"/>
                          <w:szCs w:val="36"/>
                        </w:rPr>
                        <w:t>4CV1</w:t>
                      </w:r>
                      <w:r w:rsidR="00D01123" w:rsidRPr="006323F5">
                        <w:rPr>
                          <w:sz w:val="36"/>
                          <w:szCs w:val="36"/>
                        </w:rPr>
                        <w:t>3</w:t>
                      </w:r>
                      <w:bookmarkEnd w:id="13"/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16293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EC3C44" w14:textId="1E243218" w:rsidR="006323F5" w:rsidRDefault="006323F5">
          <w:pPr>
            <w:pStyle w:val="TtuloTDC"/>
          </w:pPr>
          <w:r>
            <w:rPr>
              <w:lang w:val="es-ES"/>
            </w:rPr>
            <w:t>Contenido</w:t>
          </w:r>
        </w:p>
        <w:p w14:paraId="37D4268D" w14:textId="4E08F7A3" w:rsidR="00731F7A" w:rsidRDefault="006323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1B2399">
            <w:fldChar w:fldCharType="begin"/>
          </w:r>
          <w:r w:rsidRPr="001B2399">
            <w:instrText xml:space="preserve"> TOC \o "1-3" \h \z \u </w:instrText>
          </w:r>
          <w:r w:rsidRPr="001B2399">
            <w:fldChar w:fldCharType="separate"/>
          </w:r>
          <w:hyperlink w:anchor="_Toc119108773" w:history="1">
            <w:r w:rsidR="00731F7A" w:rsidRPr="00460EDE">
              <w:rPr>
                <w:rStyle w:val="Hipervnculo"/>
                <w:rFonts w:eastAsia="Arial"/>
                <w:b/>
                <w:bCs/>
                <w:noProof/>
              </w:rPr>
              <w:t>Introducción</w:t>
            </w:r>
            <w:r w:rsidR="00731F7A">
              <w:rPr>
                <w:noProof/>
                <w:webHidden/>
              </w:rPr>
              <w:tab/>
            </w:r>
            <w:r w:rsidR="00731F7A">
              <w:rPr>
                <w:noProof/>
                <w:webHidden/>
              </w:rPr>
              <w:fldChar w:fldCharType="begin"/>
            </w:r>
            <w:r w:rsidR="00731F7A">
              <w:rPr>
                <w:noProof/>
                <w:webHidden/>
              </w:rPr>
              <w:instrText xml:space="preserve"> PAGEREF _Toc119108773 \h </w:instrText>
            </w:r>
            <w:r w:rsidR="00731F7A">
              <w:rPr>
                <w:noProof/>
                <w:webHidden/>
              </w:rPr>
            </w:r>
            <w:r w:rsidR="00731F7A"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1</w:t>
            </w:r>
            <w:r w:rsidR="00731F7A">
              <w:rPr>
                <w:noProof/>
                <w:webHidden/>
              </w:rPr>
              <w:fldChar w:fldCharType="end"/>
            </w:r>
          </w:hyperlink>
        </w:p>
        <w:p w14:paraId="60D7B20F" w14:textId="431B9839" w:rsidR="00731F7A" w:rsidRDefault="00731F7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74" w:history="1">
            <w:r w:rsidRPr="00460EDE">
              <w:rPr>
                <w:rStyle w:val="Hipervnculo"/>
                <w:rFonts w:eastAsia="Arial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6C430" w14:textId="176AAF7B" w:rsidR="00731F7A" w:rsidRDefault="00731F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75" w:history="1">
            <w:r w:rsidRPr="00460EDE">
              <w:rPr>
                <w:rStyle w:val="Hipervnculo"/>
                <w:rFonts w:eastAsia="Arial"/>
                <w:b/>
                <w:bCs/>
                <w:noProof/>
              </w:rPr>
              <w:t>Topología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13E01" w14:textId="4E169887" w:rsidR="00731F7A" w:rsidRDefault="00731F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76" w:history="1">
            <w:r w:rsidRPr="00460EDE">
              <w:rPr>
                <w:rStyle w:val="Hipervnculo"/>
                <w:rFonts w:eastAsia="Arial"/>
                <w:b/>
                <w:bCs/>
                <w:noProof/>
              </w:rPr>
              <w:t>Tabla de direccionamiento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7AAA" w14:textId="4656BDCE" w:rsidR="00731F7A" w:rsidRDefault="00731F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77" w:history="1">
            <w:r w:rsidRPr="00460EDE">
              <w:rPr>
                <w:rStyle w:val="Hipervnculo"/>
                <w:rFonts w:eastAsia="Arial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29E7B" w14:textId="403521EA" w:rsidR="00731F7A" w:rsidRDefault="00731F7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78" w:history="1">
            <w:r w:rsidRPr="00460EDE">
              <w:rPr>
                <w:rStyle w:val="Hipervnculo"/>
                <w:rFonts w:eastAsia="Arial"/>
                <w:b/>
                <w:bCs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9C8A" w14:textId="58C75420" w:rsidR="00731F7A" w:rsidRDefault="00731F7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79" w:history="1">
            <w:r w:rsidRPr="00460EDE">
              <w:rPr>
                <w:rStyle w:val="Hipervnculo"/>
                <w:b/>
                <w:bCs/>
                <w:noProof/>
              </w:rPr>
              <w:t>Parte 1: ver la configuración de VLAN predeterminada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3B65" w14:textId="1B2B2DA5" w:rsidR="00731F7A" w:rsidRDefault="00731F7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80" w:history="1">
            <w:r w:rsidRPr="00460EDE">
              <w:rPr>
                <w:rStyle w:val="Hipervnculo"/>
                <w:b/>
                <w:bCs/>
                <w:noProof/>
              </w:rPr>
              <w:t>Parte 2: configurar las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3C53" w14:textId="4D28525F" w:rsidR="00731F7A" w:rsidRDefault="00731F7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81" w:history="1">
            <w:r w:rsidRPr="00460EDE">
              <w:rPr>
                <w:rStyle w:val="Hipervnculo"/>
                <w:b/>
                <w:bCs/>
                <w:noProof/>
              </w:rPr>
              <w:t>Parte 3: Asignar VLAN a puertos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238F" w14:textId="0147E449" w:rsidR="00731F7A" w:rsidRDefault="00731F7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82" w:history="1">
            <w:r w:rsidRPr="00460EDE">
              <w:rPr>
                <w:rStyle w:val="Hipervnculo"/>
                <w:b/>
                <w:bCs/>
                <w:noProof/>
              </w:rPr>
              <w:t>Parte 4: configuraciones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CB8A" w14:textId="23825D2D" w:rsidR="00731F7A" w:rsidRDefault="00731F7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83" w:history="1">
            <w:r w:rsidRPr="00460EDE">
              <w:rPr>
                <w:rStyle w:val="Hipervnculo"/>
                <w:b/>
                <w:bCs/>
                <w:noProof/>
              </w:rPr>
              <w:t>Parte 5: Verificar conectividad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3584" w14:textId="5B75EF3D" w:rsidR="00731F7A" w:rsidRDefault="00731F7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84" w:history="1">
            <w:r w:rsidRPr="00460EDE">
              <w:rPr>
                <w:rStyle w:val="Hipervnculo"/>
                <w:b/>
                <w:bCs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CE43" w14:textId="6AFCF9D0" w:rsidR="00731F7A" w:rsidRDefault="00731F7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108785" w:history="1">
            <w:r w:rsidRPr="00460EDE">
              <w:rPr>
                <w:rStyle w:val="Hipervnculo"/>
                <w:b/>
                <w:bCs/>
                <w:noProof/>
                <w:lang w:val="es-ES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23D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AE88" w14:textId="63A5BADA" w:rsidR="006323F5" w:rsidRPr="001B2399" w:rsidRDefault="006323F5">
          <w:r w:rsidRPr="001B2399">
            <w:rPr>
              <w:b/>
              <w:bCs/>
              <w:lang w:val="es-ES"/>
            </w:rPr>
            <w:fldChar w:fldCharType="end"/>
          </w:r>
        </w:p>
      </w:sdtContent>
    </w:sdt>
    <w:p w14:paraId="237A28DD" w14:textId="2F53FF19" w:rsidR="00D01123" w:rsidRDefault="00523005" w:rsidP="000D0236">
      <w:pPr>
        <w:rPr>
          <w:rFonts w:ascii="Arial" w:eastAsia="Arial" w:hAnsi="Arial" w:cs="Arial"/>
          <w:b/>
          <w:sz w:val="24"/>
        </w:rPr>
        <w:sectPr w:rsidR="00D01123" w:rsidSect="00D01123">
          <w:pgSz w:w="12240" w:h="15840"/>
          <w:pgMar w:top="1417" w:right="1701" w:bottom="1417" w:left="1701" w:header="567" w:footer="708" w:gutter="0"/>
          <w:pgNumType w:fmt="upperRoman" w:start="1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630E7D" wp14:editId="446E2B23">
                <wp:simplePos x="0" y="0"/>
                <wp:positionH relativeFrom="rightMargin">
                  <wp:posOffset>-67310</wp:posOffset>
                </wp:positionH>
                <wp:positionV relativeFrom="margin">
                  <wp:posOffset>184150</wp:posOffset>
                </wp:positionV>
                <wp:extent cx="114300" cy="85725"/>
                <wp:effectExtent l="0" t="0" r="19050" b="28575"/>
                <wp:wrapSquare wrapText="bothSides"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EBDF3" w14:textId="0B1CFBCB" w:rsidR="00523005" w:rsidRDefault="00523005" w:rsidP="00523005">
                            <w:pPr>
                              <w:jc w:val="center"/>
                            </w:pPr>
                            <w: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0E7D" id="Rectángulo 5" o:spid="_x0000_s1034" style="position:absolute;margin-left:-5.3pt;margin-top:14.5pt;width:9pt;height:6.75pt;z-index:25167052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" fillcolor="#f8f8f8" strokecolor="#f8f8f8" strokeweight="1pt">
                <v:textbox>
                  <w:txbxContent>
                    <w:p w14:paraId="21DEBDF3" w14:textId="0B1CFBCB" w:rsidR="00523005" w:rsidRDefault="00523005" w:rsidP="00523005">
                      <w:pPr>
                        <w:jc w:val="center"/>
                      </w:pPr>
                      <w:r>
                        <w:t>22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2AEF014C" w14:textId="0EA3F492" w:rsidR="006323F5" w:rsidRDefault="006323F5" w:rsidP="006323F5">
      <w:pPr>
        <w:pStyle w:val="Ttulo1"/>
        <w:rPr>
          <w:rFonts w:eastAsia="Arial"/>
          <w:b/>
          <w:bCs/>
        </w:rPr>
      </w:pPr>
      <w:bookmarkStart w:id="14" w:name="_Toc119108773"/>
      <w:r w:rsidRPr="006323F5">
        <w:rPr>
          <w:rFonts w:eastAsia="Arial"/>
          <w:b/>
          <w:bCs/>
        </w:rPr>
        <w:t>Introducción</w:t>
      </w:r>
      <w:bookmarkEnd w:id="14"/>
      <w:r w:rsidRPr="006323F5">
        <w:rPr>
          <w:rFonts w:eastAsia="Arial"/>
          <w:b/>
          <w:bCs/>
        </w:rPr>
        <w:t xml:space="preserve"> </w:t>
      </w:r>
    </w:p>
    <w:p w14:paraId="316F7670" w14:textId="57BC6E53" w:rsidR="00B727C1" w:rsidRDefault="00B727C1" w:rsidP="004154C6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B727C1">
        <w:rPr>
          <w:rFonts w:ascii="Arial" w:hAnsi="Arial" w:cs="Arial"/>
          <w:sz w:val="24"/>
          <w:szCs w:val="24"/>
        </w:rPr>
        <w:t>Inter-VLAN</w:t>
      </w:r>
      <w:proofErr w:type="gramEnd"/>
      <w:r w:rsidRPr="00B727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27C1">
        <w:rPr>
          <w:rFonts w:ascii="Arial" w:hAnsi="Arial" w:cs="Arial"/>
          <w:sz w:val="24"/>
          <w:szCs w:val="24"/>
        </w:rPr>
        <w:t>Routing</w:t>
      </w:r>
      <w:proofErr w:type="spellEnd"/>
      <w:r w:rsidRPr="00B727C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B727C1">
        <w:rPr>
          <w:rFonts w:ascii="Arial" w:hAnsi="Arial" w:cs="Arial"/>
          <w:sz w:val="24"/>
          <w:szCs w:val="24"/>
        </w:rPr>
        <w:t>Router</w:t>
      </w:r>
      <w:proofErr w:type="spellEnd"/>
      <w:r w:rsidRPr="00B727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27C1">
        <w:rPr>
          <w:rFonts w:ascii="Arial" w:hAnsi="Arial" w:cs="Arial"/>
          <w:sz w:val="24"/>
          <w:szCs w:val="24"/>
        </w:rPr>
        <w:t>on</w:t>
      </w:r>
      <w:proofErr w:type="spellEnd"/>
      <w:r w:rsidRPr="00B727C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727C1">
        <w:rPr>
          <w:rFonts w:ascii="Arial" w:hAnsi="Arial" w:cs="Arial"/>
          <w:sz w:val="24"/>
          <w:szCs w:val="24"/>
        </w:rPr>
        <w:t>stick</w:t>
      </w:r>
      <w:proofErr w:type="spellEnd"/>
      <w:r w:rsidRPr="00B727C1">
        <w:rPr>
          <w:rFonts w:ascii="Arial" w:hAnsi="Arial" w:cs="Arial"/>
          <w:sz w:val="24"/>
          <w:szCs w:val="24"/>
        </w:rPr>
        <w:t xml:space="preserve">) nos brinda la facilidad de utilizar solo una interfaz para </w:t>
      </w:r>
      <w:proofErr w:type="spellStart"/>
      <w:r w:rsidRPr="00B727C1">
        <w:rPr>
          <w:rFonts w:ascii="Arial" w:hAnsi="Arial" w:cs="Arial"/>
          <w:sz w:val="24"/>
          <w:szCs w:val="24"/>
        </w:rPr>
        <w:t>enrrutar</w:t>
      </w:r>
      <w:proofErr w:type="spellEnd"/>
      <w:r w:rsidRPr="00B727C1">
        <w:rPr>
          <w:rFonts w:ascii="Arial" w:hAnsi="Arial" w:cs="Arial"/>
          <w:sz w:val="24"/>
          <w:szCs w:val="24"/>
        </w:rPr>
        <w:t xml:space="preserve"> los paquetes de varias </w:t>
      </w:r>
      <w:proofErr w:type="spellStart"/>
      <w:r w:rsidRPr="00B727C1">
        <w:rPr>
          <w:rFonts w:ascii="Arial" w:hAnsi="Arial" w:cs="Arial"/>
          <w:sz w:val="24"/>
          <w:szCs w:val="24"/>
        </w:rPr>
        <w:t>VLANs</w:t>
      </w:r>
      <w:proofErr w:type="spellEnd"/>
      <w:r w:rsidRPr="00B727C1">
        <w:rPr>
          <w:rFonts w:ascii="Arial" w:hAnsi="Arial" w:cs="Arial"/>
          <w:sz w:val="24"/>
          <w:szCs w:val="24"/>
        </w:rPr>
        <w:t xml:space="preserve"> que viajan a través del switch conectado a esa interfaz, es decir, podemos configurar varias IP de diferentes redes a varias interfaces virtuales (</w:t>
      </w:r>
      <w:proofErr w:type="spellStart"/>
      <w:r w:rsidRPr="00B727C1">
        <w:rPr>
          <w:rFonts w:ascii="Arial" w:hAnsi="Arial" w:cs="Arial"/>
          <w:sz w:val="24"/>
          <w:szCs w:val="24"/>
        </w:rPr>
        <w:t>sub-interfaces</w:t>
      </w:r>
      <w:proofErr w:type="spellEnd"/>
      <w:r w:rsidRPr="00B727C1">
        <w:rPr>
          <w:rFonts w:ascii="Arial" w:hAnsi="Arial" w:cs="Arial"/>
          <w:sz w:val="24"/>
          <w:szCs w:val="24"/>
        </w:rPr>
        <w:t>) alojadas en una sola interfaz física.</w:t>
      </w:r>
      <w:sdt>
        <w:sdtPr>
          <w:rPr>
            <w:rFonts w:ascii="Arial" w:hAnsi="Arial" w:cs="Arial"/>
            <w:sz w:val="24"/>
            <w:szCs w:val="24"/>
          </w:rPr>
          <w:id w:val="700364498"/>
          <w:citation/>
        </w:sdtPr>
        <w:sdtContent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CITATION CCN \l 2058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r w:rsidR="00731F7A">
            <w:rPr>
              <w:rFonts w:ascii="Arial" w:hAnsi="Arial" w:cs="Arial"/>
              <w:noProof/>
              <w:sz w:val="24"/>
              <w:szCs w:val="24"/>
            </w:rPr>
            <w:t xml:space="preserve"> </w:t>
          </w:r>
          <w:r w:rsidR="00731F7A" w:rsidRPr="00731F7A">
            <w:rPr>
              <w:rFonts w:ascii="Arial" w:hAnsi="Arial" w:cs="Arial"/>
              <w:noProof/>
              <w:sz w:val="24"/>
              <w:szCs w:val="24"/>
            </w:rPr>
            <w:t>[1]</w:t>
          </w:r>
          <w:r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sdt>
        <w:sdtPr>
          <w:rPr>
            <w:rFonts w:ascii="Arial" w:hAnsi="Arial" w:cs="Arial"/>
            <w:sz w:val="24"/>
            <w:szCs w:val="24"/>
          </w:rPr>
          <w:id w:val="319322201"/>
          <w:citation/>
        </w:sdtPr>
        <w:sdtContent>
          <w:r w:rsidR="00731F7A">
            <w:rPr>
              <w:rFonts w:ascii="Arial" w:hAnsi="Arial" w:cs="Arial"/>
              <w:sz w:val="24"/>
              <w:szCs w:val="24"/>
            </w:rPr>
            <w:fldChar w:fldCharType="begin"/>
          </w:r>
          <w:r w:rsidR="00731F7A">
            <w:rPr>
              <w:rFonts w:ascii="Arial" w:hAnsi="Arial" w:cs="Arial"/>
              <w:sz w:val="24"/>
              <w:szCs w:val="24"/>
            </w:rPr>
            <w:instrText xml:space="preserve"> CITATION CIS \l 2058 </w:instrText>
          </w:r>
          <w:r w:rsidR="00731F7A">
            <w:rPr>
              <w:rFonts w:ascii="Arial" w:hAnsi="Arial" w:cs="Arial"/>
              <w:sz w:val="24"/>
              <w:szCs w:val="24"/>
            </w:rPr>
            <w:fldChar w:fldCharType="separate"/>
          </w:r>
          <w:r w:rsidR="00731F7A">
            <w:rPr>
              <w:rFonts w:ascii="Arial" w:hAnsi="Arial" w:cs="Arial"/>
              <w:noProof/>
              <w:sz w:val="24"/>
              <w:szCs w:val="24"/>
            </w:rPr>
            <w:t xml:space="preserve"> </w:t>
          </w:r>
          <w:r w:rsidR="00731F7A" w:rsidRPr="00731F7A">
            <w:rPr>
              <w:rFonts w:ascii="Arial" w:hAnsi="Arial" w:cs="Arial"/>
              <w:noProof/>
              <w:sz w:val="24"/>
              <w:szCs w:val="24"/>
            </w:rPr>
            <w:t>[2]</w:t>
          </w:r>
          <w:r w:rsidR="00731F7A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</w:p>
    <w:p w14:paraId="630058EF" w14:textId="7194558C" w:rsidR="0038398B" w:rsidRDefault="00731F7A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  <w:r w:rsidRPr="005E641D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2EA5E033" wp14:editId="5C655EFA">
            <wp:simplePos x="0" y="0"/>
            <wp:positionH relativeFrom="margin">
              <wp:align>center</wp:align>
            </wp:positionH>
            <wp:positionV relativeFrom="margin">
              <wp:posOffset>1562100</wp:posOffset>
            </wp:positionV>
            <wp:extent cx="4001058" cy="1438476"/>
            <wp:effectExtent l="0" t="0" r="0" b="9525"/>
            <wp:wrapTopAndBottom/>
            <wp:docPr id="88" name="Imagen 8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98B" w:rsidRPr="0038398B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t>Creación de una VLAN</w:t>
      </w:r>
      <w:r w:rsidR="0038398B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t>:</w:t>
      </w:r>
    </w:p>
    <w:p w14:paraId="1F0D423E" w14:textId="0E49EB49" w:rsidR="0038398B" w:rsidRDefault="0038398B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</w:p>
    <w:p w14:paraId="4CEFA4D3" w14:textId="44D4113B" w:rsidR="0038398B" w:rsidRDefault="00731F7A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  <w:r w:rsidRPr="005614BE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2DBE33A2" wp14:editId="1F64F447">
            <wp:simplePos x="0" y="0"/>
            <wp:positionH relativeFrom="margin">
              <wp:align>center</wp:align>
            </wp:positionH>
            <wp:positionV relativeFrom="margin">
              <wp:posOffset>3586480</wp:posOffset>
            </wp:positionV>
            <wp:extent cx="4372585" cy="2238687"/>
            <wp:effectExtent l="0" t="0" r="9525" b="9525"/>
            <wp:wrapTopAndBottom/>
            <wp:docPr id="89" name="Imagen 8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4BE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t>Ejemplo de configuración:</w:t>
      </w:r>
    </w:p>
    <w:p w14:paraId="335EF44E" w14:textId="39F4AEC6" w:rsidR="005614BE" w:rsidRDefault="005614BE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  <w:r w:rsidRPr="005614BE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23A3C4C9" wp14:editId="77EFD1D8">
            <wp:simplePos x="0" y="0"/>
            <wp:positionH relativeFrom="margin">
              <wp:align>center</wp:align>
            </wp:positionH>
            <wp:positionV relativeFrom="margin">
              <wp:posOffset>6158230</wp:posOffset>
            </wp:positionV>
            <wp:extent cx="4096322" cy="2019582"/>
            <wp:effectExtent l="0" t="0" r="0" b="0"/>
            <wp:wrapTopAndBottom/>
            <wp:docPr id="90" name="Imagen 9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t>Asignación de puertos a las VLAN:</w:t>
      </w:r>
    </w:p>
    <w:p w14:paraId="2A888045" w14:textId="7AE1C3C8" w:rsidR="005614BE" w:rsidRDefault="00731F7A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  <w:r w:rsidRPr="00731F7A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54C3F5E5" wp14:editId="5D8AA793">
            <wp:simplePos x="0" y="0"/>
            <wp:positionH relativeFrom="margin">
              <wp:align>center</wp:align>
            </wp:positionH>
            <wp:positionV relativeFrom="margin">
              <wp:posOffset>228600</wp:posOffset>
            </wp:positionV>
            <wp:extent cx="3848637" cy="2715004"/>
            <wp:effectExtent l="0" t="0" r="0" b="9525"/>
            <wp:wrapTopAndBottom/>
            <wp:docPr id="91" name="Imagen 9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4BE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t>Ejemplo de configuración:</w:t>
      </w:r>
    </w:p>
    <w:p w14:paraId="2A991EA5" w14:textId="77777777" w:rsidR="005614BE" w:rsidRDefault="005614BE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</w:p>
    <w:p w14:paraId="5BF1389F" w14:textId="69921ED3" w:rsidR="00731F7A" w:rsidRDefault="00731F7A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</w:pPr>
      <w:r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t>Eliminación de la asignación de VLAN:</w:t>
      </w:r>
    </w:p>
    <w:p w14:paraId="69BF5AAA" w14:textId="22925C11" w:rsidR="00731F7A" w:rsidRPr="0038398B" w:rsidRDefault="00731F7A" w:rsidP="004154C6">
      <w:pPr>
        <w:spacing w:line="240" w:lineRule="auto"/>
        <w:jc w:val="both"/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sectPr w:rsidR="00731F7A" w:rsidRPr="0038398B" w:rsidSect="0076342A">
          <w:pgSz w:w="12240" w:h="15840"/>
          <w:pgMar w:top="1417" w:right="1701" w:bottom="1417" w:left="1701" w:header="567" w:footer="708" w:gutter="0"/>
          <w:pgNumType w:start="1"/>
          <w:cols w:space="708"/>
          <w:docGrid w:linePitch="360"/>
        </w:sectPr>
      </w:pPr>
      <w:r w:rsidRPr="00731F7A">
        <w:rPr>
          <w:rFonts w:ascii="Arial" w:hAnsi="Arial" w:cs="Arial"/>
          <w:b/>
          <w:bCs/>
          <w:color w:val="0F6D66" w:themeColor="accent5" w:themeShade="80"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63E2B158" wp14:editId="2E167584">
            <wp:simplePos x="1076325" y="4391025"/>
            <wp:positionH relativeFrom="margin">
              <wp:align>center</wp:align>
            </wp:positionH>
            <wp:positionV relativeFrom="margin">
              <wp:align>center</wp:align>
            </wp:positionV>
            <wp:extent cx="4344006" cy="1152686"/>
            <wp:effectExtent l="0" t="0" r="0" b="9525"/>
            <wp:wrapTopAndBottom/>
            <wp:docPr id="92" name="Imagen 9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D73F" w14:textId="2181BDCA" w:rsidR="009A343F" w:rsidRDefault="00F87E65" w:rsidP="009A343F">
      <w:pPr>
        <w:pStyle w:val="Ttulo1"/>
        <w:rPr>
          <w:rFonts w:eastAsia="Arial"/>
          <w:b/>
          <w:bCs/>
        </w:rPr>
      </w:pPr>
      <w:bookmarkStart w:id="15" w:name="_Toc119108774"/>
      <w:r w:rsidRPr="00F87E65">
        <w:drawing>
          <wp:anchor distT="0" distB="0" distL="114300" distR="114300" simplePos="0" relativeHeight="251728896" behindDoc="0" locked="0" layoutInCell="1" allowOverlap="1" wp14:anchorId="590D57DE" wp14:editId="420A04B3">
            <wp:simplePos x="0" y="0"/>
            <wp:positionH relativeFrom="margin">
              <wp:align>right</wp:align>
            </wp:positionH>
            <wp:positionV relativeFrom="margin">
              <wp:posOffset>666750</wp:posOffset>
            </wp:positionV>
            <wp:extent cx="5612130" cy="3698875"/>
            <wp:effectExtent l="0" t="0" r="7620" b="0"/>
            <wp:wrapTopAndBottom/>
            <wp:docPr id="62" name="Imagen 6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0A4" w:rsidRPr="005650A4">
        <w:rPr>
          <w:rFonts w:eastAsia="Arial"/>
          <w:b/>
          <w:bCs/>
        </w:rPr>
        <w:t>Desarrollo</w:t>
      </w:r>
      <w:bookmarkEnd w:id="15"/>
    </w:p>
    <w:p w14:paraId="3D2DBE72" w14:textId="18140CE3" w:rsidR="009A343F" w:rsidRDefault="009A343F" w:rsidP="009A343F">
      <w:pPr>
        <w:pStyle w:val="Ttulo2"/>
        <w:rPr>
          <w:rFonts w:eastAsia="Arial"/>
          <w:b/>
          <w:bCs/>
          <w:color w:val="251CF3" w:themeColor="accent6" w:themeShade="BF"/>
        </w:rPr>
      </w:pPr>
      <w:bookmarkStart w:id="16" w:name="_Toc119108775"/>
      <w:r w:rsidRPr="009A343F">
        <w:rPr>
          <w:rFonts w:eastAsia="Arial"/>
          <w:b/>
          <w:bCs/>
          <w:color w:val="251CF3" w:themeColor="accent6" w:themeShade="BF"/>
        </w:rPr>
        <w:t>Topología</w:t>
      </w:r>
      <w:bookmarkEnd w:id="16"/>
      <w:r w:rsidRPr="009A343F">
        <w:rPr>
          <w:rFonts w:eastAsia="Arial"/>
          <w:b/>
          <w:bCs/>
          <w:color w:val="251CF3" w:themeColor="accent6" w:themeShade="BF"/>
        </w:rPr>
        <w:t xml:space="preserve"> </w:t>
      </w:r>
    </w:p>
    <w:p w14:paraId="1D997AD8" w14:textId="760E6691" w:rsidR="008A6AA4" w:rsidRPr="008A6AA4" w:rsidRDefault="008A6AA4" w:rsidP="008A6AA4"/>
    <w:p w14:paraId="0E5C76BD" w14:textId="5DFDF01F" w:rsidR="009A343F" w:rsidRDefault="009A343F" w:rsidP="009A343F">
      <w:pPr>
        <w:pStyle w:val="Ttulo2"/>
        <w:rPr>
          <w:rFonts w:eastAsia="Arial"/>
          <w:b/>
          <w:bCs/>
          <w:color w:val="251CF3" w:themeColor="accent6" w:themeShade="BF"/>
        </w:rPr>
      </w:pPr>
      <w:bookmarkStart w:id="17" w:name="_Toc119108776"/>
      <w:r w:rsidRPr="009A343F">
        <w:rPr>
          <w:rFonts w:eastAsia="Arial"/>
          <w:b/>
          <w:bCs/>
          <w:color w:val="251CF3" w:themeColor="accent6" w:themeShade="BF"/>
        </w:rPr>
        <w:t>Tabla de direccionamiento</w:t>
      </w:r>
      <w:bookmarkEnd w:id="17"/>
    </w:p>
    <w:p w14:paraId="1855B86A" w14:textId="77777777" w:rsidR="002E5A4F" w:rsidRDefault="002E5A4F" w:rsidP="002E5A4F">
      <w:pPr>
        <w:spacing w:after="209" w:line="247" w:lineRule="auto"/>
        <w:ind w:right="15"/>
        <w:rPr>
          <w:sz w:val="24"/>
          <w:szCs w:val="24"/>
        </w:rPr>
      </w:pPr>
    </w:p>
    <w:tbl>
      <w:tblPr>
        <w:tblW w:w="710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18"/>
        <w:gridCol w:w="1170"/>
        <w:gridCol w:w="1890"/>
        <w:gridCol w:w="1800"/>
        <w:gridCol w:w="1029"/>
      </w:tblGrid>
      <w:tr w:rsidR="00F87E65" w:rsidRPr="000B0C00" w14:paraId="7B0AA3B6" w14:textId="77777777" w:rsidTr="00690FE6">
        <w:trPr>
          <w:cantSplit/>
          <w:trHeight w:val="386"/>
          <w:jc w:val="center"/>
        </w:trPr>
        <w:tc>
          <w:tcPr>
            <w:tcW w:w="12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08B500" w14:textId="77777777" w:rsidR="00F87E65" w:rsidRPr="00076E26" w:rsidRDefault="00F87E65" w:rsidP="00690FE6">
            <w:pPr>
              <w:pStyle w:val="TableHeading"/>
            </w:pPr>
            <w:bookmarkStart w:id="18" w:name="_Hlk119071346"/>
            <w:r w:rsidRPr="00076E26">
              <w:t>Device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6149C6A" w14:textId="77777777" w:rsidR="00F87E65" w:rsidRPr="00076E26" w:rsidRDefault="00F87E65" w:rsidP="00690FE6">
            <w:pPr>
              <w:pStyle w:val="TableHeading"/>
            </w:pPr>
            <w:r w:rsidRPr="00076E26">
              <w:t>Interface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FC1590F" w14:textId="77777777" w:rsidR="00F87E65" w:rsidRPr="00076E26" w:rsidRDefault="00F87E65" w:rsidP="00690FE6">
            <w:pPr>
              <w:pStyle w:val="TableHeading"/>
            </w:pPr>
            <w:r w:rsidRPr="00076E26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7828A63" w14:textId="77777777" w:rsidR="00F87E65" w:rsidRPr="00076E26" w:rsidRDefault="00F87E65" w:rsidP="00690FE6">
            <w:pPr>
              <w:pStyle w:val="TableHeading"/>
            </w:pPr>
            <w:r w:rsidRPr="00076E26">
              <w:t>Subnet Mask</w:t>
            </w:r>
          </w:p>
        </w:tc>
        <w:tc>
          <w:tcPr>
            <w:tcW w:w="10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603CE36" w14:textId="77777777" w:rsidR="00F87E65" w:rsidRPr="00076E26" w:rsidRDefault="00F87E65" w:rsidP="00690FE6">
            <w:pPr>
              <w:pStyle w:val="TableHeading"/>
            </w:pPr>
            <w:r w:rsidRPr="00076E26">
              <w:t>VLAN</w:t>
            </w:r>
          </w:p>
        </w:tc>
      </w:tr>
      <w:tr w:rsidR="00F87E65" w:rsidRPr="00EE167F" w14:paraId="7EAF605C" w14:textId="77777777" w:rsidTr="00690FE6">
        <w:trPr>
          <w:cantSplit/>
          <w:trHeight w:val="296"/>
          <w:jc w:val="center"/>
        </w:trPr>
        <w:tc>
          <w:tcPr>
            <w:tcW w:w="1218" w:type="dxa"/>
            <w:vAlign w:val="center"/>
          </w:tcPr>
          <w:p w14:paraId="623782DD" w14:textId="77777777" w:rsidR="00F87E65" w:rsidRPr="00EE167F" w:rsidRDefault="00F87E65" w:rsidP="00690FE6">
            <w:pPr>
              <w:pStyle w:val="TableText"/>
            </w:pPr>
            <w:r w:rsidRPr="00EE167F">
              <w:t>PC1</w:t>
            </w:r>
          </w:p>
        </w:tc>
        <w:tc>
          <w:tcPr>
            <w:tcW w:w="1170" w:type="dxa"/>
            <w:vAlign w:val="center"/>
          </w:tcPr>
          <w:p w14:paraId="06A43AF8" w14:textId="77777777" w:rsidR="00F87E65" w:rsidRPr="00EE167F" w:rsidRDefault="00F87E65" w:rsidP="00690FE6">
            <w:pPr>
              <w:pStyle w:val="TableText"/>
            </w:pPr>
            <w:r w:rsidRPr="00EE167F">
              <w:t>NIC</w:t>
            </w:r>
          </w:p>
        </w:tc>
        <w:tc>
          <w:tcPr>
            <w:tcW w:w="1890" w:type="dxa"/>
            <w:vAlign w:val="center"/>
          </w:tcPr>
          <w:p w14:paraId="6576F809" w14:textId="77777777" w:rsidR="00F87E65" w:rsidRPr="00EE167F" w:rsidRDefault="00F87E65" w:rsidP="00690FE6">
            <w:pPr>
              <w:pStyle w:val="TableText"/>
            </w:pPr>
            <w:r w:rsidRPr="00EE167F">
              <w:t>172.17.10.21</w:t>
            </w:r>
          </w:p>
        </w:tc>
        <w:tc>
          <w:tcPr>
            <w:tcW w:w="1800" w:type="dxa"/>
            <w:vAlign w:val="center"/>
          </w:tcPr>
          <w:p w14:paraId="20165719" w14:textId="77777777" w:rsidR="00F87E65" w:rsidRPr="00EE167F" w:rsidRDefault="00F87E65" w:rsidP="00690FE6">
            <w:pPr>
              <w:pStyle w:val="TableText"/>
            </w:pPr>
            <w:r w:rsidRPr="00EE167F">
              <w:t>255.255.255.0</w:t>
            </w:r>
          </w:p>
        </w:tc>
        <w:tc>
          <w:tcPr>
            <w:tcW w:w="1029" w:type="dxa"/>
          </w:tcPr>
          <w:p w14:paraId="14182E28" w14:textId="77777777" w:rsidR="00F87E65" w:rsidRPr="00EE167F" w:rsidRDefault="00F87E65" w:rsidP="00690FE6">
            <w:pPr>
              <w:pStyle w:val="TableText"/>
            </w:pPr>
            <w:r w:rsidRPr="00EE167F">
              <w:t>10</w:t>
            </w:r>
          </w:p>
        </w:tc>
      </w:tr>
      <w:tr w:rsidR="00F87E65" w:rsidRPr="00EE167F" w14:paraId="27F30CE7" w14:textId="77777777" w:rsidTr="00690FE6">
        <w:trPr>
          <w:cantSplit/>
          <w:trHeight w:val="314"/>
          <w:jc w:val="center"/>
        </w:trPr>
        <w:tc>
          <w:tcPr>
            <w:tcW w:w="1218" w:type="dxa"/>
            <w:vAlign w:val="center"/>
          </w:tcPr>
          <w:p w14:paraId="2910B397" w14:textId="77777777" w:rsidR="00F87E65" w:rsidRPr="00EE167F" w:rsidRDefault="00F87E65" w:rsidP="00690FE6">
            <w:pPr>
              <w:pStyle w:val="TableText"/>
            </w:pPr>
            <w:r w:rsidRPr="00EE167F">
              <w:t>PC2</w:t>
            </w:r>
          </w:p>
        </w:tc>
        <w:tc>
          <w:tcPr>
            <w:tcW w:w="1170" w:type="dxa"/>
            <w:vAlign w:val="center"/>
          </w:tcPr>
          <w:p w14:paraId="00C67F9A" w14:textId="77777777" w:rsidR="00F87E65" w:rsidRPr="00EE167F" w:rsidRDefault="00F87E65" w:rsidP="00690FE6">
            <w:pPr>
              <w:pStyle w:val="TableText"/>
            </w:pPr>
            <w:r w:rsidRPr="00EE167F">
              <w:t>NIC</w:t>
            </w:r>
          </w:p>
        </w:tc>
        <w:tc>
          <w:tcPr>
            <w:tcW w:w="1890" w:type="dxa"/>
            <w:vAlign w:val="center"/>
          </w:tcPr>
          <w:p w14:paraId="5A19DEF5" w14:textId="77777777" w:rsidR="00F87E65" w:rsidRPr="00EE167F" w:rsidRDefault="00F87E65" w:rsidP="00690FE6">
            <w:pPr>
              <w:pStyle w:val="TableText"/>
            </w:pPr>
            <w:r w:rsidRPr="00EE167F">
              <w:t>172.17.20.22</w:t>
            </w:r>
          </w:p>
        </w:tc>
        <w:tc>
          <w:tcPr>
            <w:tcW w:w="1800" w:type="dxa"/>
          </w:tcPr>
          <w:p w14:paraId="2D8B36B2" w14:textId="77777777" w:rsidR="00F87E65" w:rsidRPr="00EE167F" w:rsidRDefault="00F87E65" w:rsidP="00690FE6">
            <w:pPr>
              <w:pStyle w:val="TableText"/>
            </w:pPr>
            <w:r w:rsidRPr="00EE167F">
              <w:t>255.255.255.0</w:t>
            </w:r>
          </w:p>
        </w:tc>
        <w:tc>
          <w:tcPr>
            <w:tcW w:w="1029" w:type="dxa"/>
          </w:tcPr>
          <w:p w14:paraId="50BE19DD" w14:textId="77777777" w:rsidR="00F87E65" w:rsidRPr="00EE167F" w:rsidRDefault="00F87E65" w:rsidP="00690FE6">
            <w:pPr>
              <w:pStyle w:val="TableText"/>
            </w:pPr>
            <w:r w:rsidRPr="00EE167F">
              <w:t>20</w:t>
            </w:r>
          </w:p>
        </w:tc>
      </w:tr>
      <w:tr w:rsidR="00F87E65" w:rsidRPr="00EE167F" w14:paraId="6D9B0FE8" w14:textId="77777777" w:rsidTr="00690FE6">
        <w:trPr>
          <w:cantSplit/>
          <w:trHeight w:val="314"/>
          <w:jc w:val="center"/>
        </w:trPr>
        <w:tc>
          <w:tcPr>
            <w:tcW w:w="1218" w:type="dxa"/>
            <w:vAlign w:val="center"/>
          </w:tcPr>
          <w:p w14:paraId="3242B6B0" w14:textId="77777777" w:rsidR="00F87E65" w:rsidRPr="00EE167F" w:rsidRDefault="00F87E65" w:rsidP="00690FE6">
            <w:pPr>
              <w:pStyle w:val="TableText"/>
            </w:pPr>
            <w:r w:rsidRPr="00EE167F">
              <w:t>PC3</w:t>
            </w:r>
          </w:p>
        </w:tc>
        <w:tc>
          <w:tcPr>
            <w:tcW w:w="1170" w:type="dxa"/>
            <w:vAlign w:val="center"/>
          </w:tcPr>
          <w:p w14:paraId="44673D54" w14:textId="77777777" w:rsidR="00F87E65" w:rsidRPr="00EE167F" w:rsidRDefault="00F87E65" w:rsidP="00690FE6">
            <w:pPr>
              <w:pStyle w:val="TableText"/>
            </w:pPr>
            <w:r w:rsidRPr="00EE167F">
              <w:t>NIC</w:t>
            </w:r>
          </w:p>
        </w:tc>
        <w:tc>
          <w:tcPr>
            <w:tcW w:w="1890" w:type="dxa"/>
            <w:vAlign w:val="center"/>
          </w:tcPr>
          <w:p w14:paraId="47A88C9E" w14:textId="77777777" w:rsidR="00F87E65" w:rsidRPr="00EE167F" w:rsidRDefault="00F87E65" w:rsidP="00690FE6">
            <w:pPr>
              <w:pStyle w:val="TableText"/>
            </w:pPr>
            <w:r w:rsidRPr="00EE167F">
              <w:t>172.17.30.23</w:t>
            </w:r>
          </w:p>
        </w:tc>
        <w:tc>
          <w:tcPr>
            <w:tcW w:w="1800" w:type="dxa"/>
          </w:tcPr>
          <w:p w14:paraId="28275FB8" w14:textId="77777777" w:rsidR="00F87E65" w:rsidRPr="00EE167F" w:rsidRDefault="00F87E65" w:rsidP="00690FE6">
            <w:pPr>
              <w:pStyle w:val="TableText"/>
            </w:pPr>
            <w:r w:rsidRPr="00EE167F">
              <w:t>255.255.255.0</w:t>
            </w:r>
          </w:p>
        </w:tc>
        <w:tc>
          <w:tcPr>
            <w:tcW w:w="1029" w:type="dxa"/>
          </w:tcPr>
          <w:p w14:paraId="098FD2EA" w14:textId="77777777" w:rsidR="00F87E65" w:rsidRPr="00EE167F" w:rsidRDefault="00F87E65" w:rsidP="00690FE6">
            <w:pPr>
              <w:pStyle w:val="TableText"/>
            </w:pPr>
            <w:r w:rsidRPr="00EE167F">
              <w:t>30</w:t>
            </w:r>
          </w:p>
        </w:tc>
      </w:tr>
      <w:tr w:rsidR="00F87E65" w:rsidRPr="00EE167F" w14:paraId="5E9F9CDC" w14:textId="77777777" w:rsidTr="00690FE6">
        <w:trPr>
          <w:cantSplit/>
          <w:jc w:val="center"/>
        </w:trPr>
        <w:tc>
          <w:tcPr>
            <w:tcW w:w="1218" w:type="dxa"/>
            <w:vAlign w:val="center"/>
          </w:tcPr>
          <w:p w14:paraId="70BE1A42" w14:textId="77777777" w:rsidR="00F87E65" w:rsidRPr="00EE167F" w:rsidRDefault="00F87E65" w:rsidP="00690FE6">
            <w:pPr>
              <w:pStyle w:val="TableText"/>
            </w:pPr>
            <w:r w:rsidRPr="00EE167F">
              <w:t>PC4</w:t>
            </w:r>
          </w:p>
        </w:tc>
        <w:tc>
          <w:tcPr>
            <w:tcW w:w="1170" w:type="dxa"/>
            <w:vAlign w:val="center"/>
          </w:tcPr>
          <w:p w14:paraId="4802543B" w14:textId="77777777" w:rsidR="00F87E65" w:rsidRPr="00EE167F" w:rsidRDefault="00F87E65" w:rsidP="00690FE6">
            <w:pPr>
              <w:pStyle w:val="TableText"/>
            </w:pPr>
            <w:r w:rsidRPr="00EE167F">
              <w:t>NIC</w:t>
            </w:r>
          </w:p>
        </w:tc>
        <w:tc>
          <w:tcPr>
            <w:tcW w:w="1890" w:type="dxa"/>
            <w:vAlign w:val="center"/>
          </w:tcPr>
          <w:p w14:paraId="1C6637D3" w14:textId="77777777" w:rsidR="00F87E65" w:rsidRPr="00EE167F" w:rsidRDefault="00F87E65" w:rsidP="00690FE6">
            <w:pPr>
              <w:pStyle w:val="TableText"/>
            </w:pPr>
            <w:r w:rsidRPr="00EE167F">
              <w:t>172.17.10.24</w:t>
            </w:r>
          </w:p>
        </w:tc>
        <w:tc>
          <w:tcPr>
            <w:tcW w:w="1800" w:type="dxa"/>
          </w:tcPr>
          <w:p w14:paraId="18784BB5" w14:textId="77777777" w:rsidR="00F87E65" w:rsidRPr="00EE167F" w:rsidRDefault="00F87E65" w:rsidP="00690FE6">
            <w:pPr>
              <w:pStyle w:val="TableText"/>
            </w:pPr>
            <w:r w:rsidRPr="00EE167F">
              <w:t>255.255.255.0</w:t>
            </w:r>
          </w:p>
        </w:tc>
        <w:tc>
          <w:tcPr>
            <w:tcW w:w="1029" w:type="dxa"/>
          </w:tcPr>
          <w:p w14:paraId="59FD1F1E" w14:textId="77777777" w:rsidR="00F87E65" w:rsidRPr="00EE167F" w:rsidRDefault="00F87E65" w:rsidP="00690FE6">
            <w:pPr>
              <w:pStyle w:val="TableText"/>
            </w:pPr>
            <w:r w:rsidRPr="00EE167F">
              <w:t>10</w:t>
            </w:r>
          </w:p>
        </w:tc>
      </w:tr>
      <w:tr w:rsidR="00F87E65" w:rsidRPr="00EE167F" w14:paraId="535B1005" w14:textId="77777777" w:rsidTr="00690FE6">
        <w:trPr>
          <w:cantSplit/>
          <w:jc w:val="center"/>
        </w:trPr>
        <w:tc>
          <w:tcPr>
            <w:tcW w:w="1218" w:type="dxa"/>
            <w:vAlign w:val="center"/>
          </w:tcPr>
          <w:p w14:paraId="2C519165" w14:textId="77777777" w:rsidR="00F87E65" w:rsidRPr="00EE167F" w:rsidRDefault="00F87E65" w:rsidP="00690FE6">
            <w:pPr>
              <w:pStyle w:val="TableText"/>
            </w:pPr>
            <w:r w:rsidRPr="00EE167F">
              <w:t>PC5</w:t>
            </w:r>
          </w:p>
        </w:tc>
        <w:tc>
          <w:tcPr>
            <w:tcW w:w="1170" w:type="dxa"/>
            <w:vAlign w:val="center"/>
          </w:tcPr>
          <w:p w14:paraId="504391A1" w14:textId="77777777" w:rsidR="00F87E65" w:rsidRPr="00EE167F" w:rsidRDefault="00F87E65" w:rsidP="00690FE6">
            <w:pPr>
              <w:pStyle w:val="TableText"/>
            </w:pPr>
            <w:r w:rsidRPr="00EE167F">
              <w:t>NIC</w:t>
            </w:r>
          </w:p>
        </w:tc>
        <w:tc>
          <w:tcPr>
            <w:tcW w:w="1890" w:type="dxa"/>
            <w:vAlign w:val="center"/>
          </w:tcPr>
          <w:p w14:paraId="4B36A155" w14:textId="77777777" w:rsidR="00F87E65" w:rsidRPr="00EE167F" w:rsidRDefault="00F87E65" w:rsidP="00690FE6">
            <w:pPr>
              <w:pStyle w:val="TableText"/>
            </w:pPr>
            <w:r w:rsidRPr="00EE167F">
              <w:t>172.17.20.25</w:t>
            </w:r>
          </w:p>
        </w:tc>
        <w:tc>
          <w:tcPr>
            <w:tcW w:w="1800" w:type="dxa"/>
          </w:tcPr>
          <w:p w14:paraId="09D81D8A" w14:textId="77777777" w:rsidR="00F87E65" w:rsidRPr="00EE167F" w:rsidRDefault="00F87E65" w:rsidP="00690FE6">
            <w:pPr>
              <w:pStyle w:val="TableText"/>
            </w:pPr>
            <w:r w:rsidRPr="00EE167F">
              <w:t>255.255.255.0</w:t>
            </w:r>
          </w:p>
        </w:tc>
        <w:tc>
          <w:tcPr>
            <w:tcW w:w="1029" w:type="dxa"/>
          </w:tcPr>
          <w:p w14:paraId="42F1DA93" w14:textId="77777777" w:rsidR="00F87E65" w:rsidRPr="00EE167F" w:rsidRDefault="00F87E65" w:rsidP="00690FE6">
            <w:pPr>
              <w:pStyle w:val="TableText"/>
            </w:pPr>
            <w:r w:rsidRPr="00EE167F">
              <w:t>20</w:t>
            </w:r>
          </w:p>
        </w:tc>
      </w:tr>
      <w:tr w:rsidR="00F87E65" w:rsidRPr="00EE167F" w14:paraId="0A1402AA" w14:textId="77777777" w:rsidTr="00690FE6">
        <w:trPr>
          <w:cantSplit/>
          <w:jc w:val="center"/>
        </w:trPr>
        <w:tc>
          <w:tcPr>
            <w:tcW w:w="1218" w:type="dxa"/>
            <w:vAlign w:val="center"/>
          </w:tcPr>
          <w:p w14:paraId="678268C1" w14:textId="77777777" w:rsidR="00F87E65" w:rsidRPr="00EE167F" w:rsidRDefault="00F87E65" w:rsidP="00690FE6">
            <w:pPr>
              <w:pStyle w:val="TableText"/>
              <w:keepNext w:val="0"/>
            </w:pPr>
            <w:r w:rsidRPr="00EE167F">
              <w:t>PC6</w:t>
            </w:r>
          </w:p>
        </w:tc>
        <w:tc>
          <w:tcPr>
            <w:tcW w:w="1170" w:type="dxa"/>
            <w:vAlign w:val="center"/>
          </w:tcPr>
          <w:p w14:paraId="10F9A542" w14:textId="77777777" w:rsidR="00F87E65" w:rsidRPr="00EE167F" w:rsidRDefault="00F87E65" w:rsidP="00690FE6">
            <w:pPr>
              <w:pStyle w:val="TableText"/>
            </w:pPr>
            <w:r w:rsidRPr="00EE167F">
              <w:t>NIC</w:t>
            </w:r>
          </w:p>
        </w:tc>
        <w:tc>
          <w:tcPr>
            <w:tcW w:w="1890" w:type="dxa"/>
            <w:vAlign w:val="center"/>
          </w:tcPr>
          <w:p w14:paraId="54459317" w14:textId="77777777" w:rsidR="00F87E65" w:rsidRPr="00EE167F" w:rsidRDefault="00F87E65" w:rsidP="00690FE6">
            <w:pPr>
              <w:pStyle w:val="TableText"/>
            </w:pPr>
            <w:r w:rsidRPr="00EE167F">
              <w:t>172.17.30.26</w:t>
            </w:r>
          </w:p>
        </w:tc>
        <w:tc>
          <w:tcPr>
            <w:tcW w:w="1800" w:type="dxa"/>
          </w:tcPr>
          <w:p w14:paraId="0C28C974" w14:textId="77777777" w:rsidR="00F87E65" w:rsidRPr="00EE167F" w:rsidRDefault="00F87E65" w:rsidP="00690FE6">
            <w:pPr>
              <w:pStyle w:val="TableText"/>
            </w:pPr>
            <w:r w:rsidRPr="00EE167F">
              <w:t>255.255.255.0</w:t>
            </w:r>
          </w:p>
        </w:tc>
        <w:tc>
          <w:tcPr>
            <w:tcW w:w="1029" w:type="dxa"/>
          </w:tcPr>
          <w:p w14:paraId="13C5106E" w14:textId="77777777" w:rsidR="00F87E65" w:rsidRPr="00EE167F" w:rsidRDefault="00F87E65" w:rsidP="00690FE6">
            <w:pPr>
              <w:pStyle w:val="TableText"/>
            </w:pPr>
            <w:r w:rsidRPr="00EE167F">
              <w:t>30</w:t>
            </w:r>
          </w:p>
        </w:tc>
      </w:tr>
    </w:tbl>
    <w:p w14:paraId="04DE85DC" w14:textId="77777777" w:rsidR="00BF2A38" w:rsidRPr="00BF2A38" w:rsidRDefault="00BF2A38" w:rsidP="00BF2A38">
      <w:pPr>
        <w:pStyle w:val="Ttulo2"/>
        <w:rPr>
          <w:rFonts w:eastAsia="Arial"/>
          <w:b/>
          <w:bCs/>
          <w:color w:val="251CF3" w:themeColor="accent6" w:themeShade="BF"/>
        </w:rPr>
      </w:pPr>
      <w:bookmarkStart w:id="19" w:name="_Toc119108777"/>
      <w:bookmarkEnd w:id="18"/>
      <w:r w:rsidRPr="00BF2A38">
        <w:rPr>
          <w:rFonts w:eastAsia="Arial"/>
          <w:b/>
          <w:bCs/>
          <w:color w:val="251CF3" w:themeColor="accent6" w:themeShade="BF"/>
        </w:rPr>
        <w:t>Objetivos</w:t>
      </w:r>
      <w:bookmarkEnd w:id="19"/>
    </w:p>
    <w:p w14:paraId="67C1F9C6" w14:textId="77777777" w:rsidR="00BF2A38" w:rsidRPr="00BF2A38" w:rsidRDefault="00BF2A38" w:rsidP="00BF2A38">
      <w:pPr>
        <w:pStyle w:val="Prrafodelista"/>
        <w:numPr>
          <w:ilvl w:val="0"/>
          <w:numId w:val="12"/>
        </w:numPr>
        <w:spacing w:after="209" w:line="247" w:lineRule="auto"/>
        <w:ind w:right="15"/>
        <w:rPr>
          <w:rFonts w:ascii="Arial" w:hAnsi="Arial" w:cs="Arial"/>
          <w:sz w:val="24"/>
          <w:szCs w:val="24"/>
        </w:rPr>
      </w:pPr>
      <w:r w:rsidRPr="00BF2A38">
        <w:rPr>
          <w:rFonts w:ascii="Arial" w:hAnsi="Arial" w:cs="Arial"/>
          <w:sz w:val="24"/>
          <w:szCs w:val="24"/>
        </w:rPr>
        <w:t>Parte 1: verificar la configuración de VLAN predeterminada</w:t>
      </w:r>
    </w:p>
    <w:p w14:paraId="17980B41" w14:textId="77777777" w:rsidR="00BF2A38" w:rsidRPr="00BF2A38" w:rsidRDefault="00BF2A38" w:rsidP="00BF2A38">
      <w:pPr>
        <w:pStyle w:val="Prrafodelista"/>
        <w:numPr>
          <w:ilvl w:val="0"/>
          <w:numId w:val="12"/>
        </w:numPr>
        <w:spacing w:after="209" w:line="247" w:lineRule="auto"/>
        <w:ind w:right="15"/>
        <w:rPr>
          <w:rFonts w:ascii="Arial" w:hAnsi="Arial" w:cs="Arial"/>
          <w:sz w:val="24"/>
          <w:szCs w:val="24"/>
        </w:rPr>
      </w:pPr>
      <w:r w:rsidRPr="00BF2A38">
        <w:rPr>
          <w:rFonts w:ascii="Arial" w:hAnsi="Arial" w:cs="Arial"/>
          <w:sz w:val="24"/>
          <w:szCs w:val="24"/>
        </w:rPr>
        <w:t>Parte 2: configurar las VLAN</w:t>
      </w:r>
    </w:p>
    <w:p w14:paraId="19A345B4" w14:textId="77777777" w:rsidR="00BF2A38" w:rsidRDefault="00BF2A38" w:rsidP="00BF2A38">
      <w:pPr>
        <w:pStyle w:val="Prrafodelista"/>
        <w:numPr>
          <w:ilvl w:val="0"/>
          <w:numId w:val="12"/>
        </w:numPr>
        <w:spacing w:after="209" w:line="247" w:lineRule="auto"/>
        <w:ind w:right="15"/>
        <w:rPr>
          <w:rFonts w:ascii="Arial" w:hAnsi="Arial" w:cs="Arial"/>
          <w:sz w:val="24"/>
          <w:szCs w:val="24"/>
        </w:rPr>
      </w:pPr>
      <w:r w:rsidRPr="00BF2A38">
        <w:rPr>
          <w:rFonts w:ascii="Arial" w:hAnsi="Arial" w:cs="Arial"/>
          <w:sz w:val="24"/>
          <w:szCs w:val="24"/>
        </w:rPr>
        <w:t>Parte 3: Asignar VLAN a puertos</w:t>
      </w:r>
    </w:p>
    <w:p w14:paraId="4A02F60E" w14:textId="505AA493" w:rsidR="00BF2A38" w:rsidRDefault="00BF2A38" w:rsidP="00BF2A38">
      <w:p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BF2A38">
        <w:rPr>
          <w:rFonts w:ascii="Arial" w:hAnsi="Arial" w:cs="Arial"/>
          <w:sz w:val="24"/>
          <w:szCs w:val="24"/>
        </w:rPr>
        <w:t>Las VLAN son útiles en la administración de grupos lógicos, lo que permite que los miembros de un grupo se muevan, cambien o agreguen fácilmente. Esta actividad se enfoca en crear y nombrar VLAN y asignar puertos de acceso a VLAN específicas.</w:t>
      </w:r>
    </w:p>
    <w:p w14:paraId="40687A90" w14:textId="66BFD39E" w:rsidR="00D575B7" w:rsidRPr="00D575B7" w:rsidRDefault="00D575B7" w:rsidP="00D575B7">
      <w:pPr>
        <w:pStyle w:val="Ttulo2"/>
        <w:rPr>
          <w:rFonts w:eastAsia="Arial"/>
          <w:b/>
          <w:bCs/>
          <w:color w:val="251CF3" w:themeColor="accent6" w:themeShade="BF"/>
        </w:rPr>
      </w:pPr>
      <w:bookmarkStart w:id="20" w:name="_Toc119108778"/>
      <w:r w:rsidRPr="00D575B7">
        <w:rPr>
          <w:rFonts w:eastAsia="Arial"/>
          <w:b/>
          <w:bCs/>
          <w:color w:val="251CF3" w:themeColor="accent6" w:themeShade="BF"/>
        </w:rPr>
        <w:t>Configuración</w:t>
      </w:r>
      <w:bookmarkEnd w:id="20"/>
      <w:r w:rsidRPr="00D575B7">
        <w:rPr>
          <w:rFonts w:eastAsia="Arial"/>
          <w:b/>
          <w:bCs/>
          <w:color w:val="251CF3" w:themeColor="accent6" w:themeShade="BF"/>
        </w:rPr>
        <w:t xml:space="preserve"> </w:t>
      </w:r>
    </w:p>
    <w:p w14:paraId="6EA661B5" w14:textId="77777777" w:rsidR="00BF2A38" w:rsidRPr="00BF2A38" w:rsidRDefault="00BF2A38" w:rsidP="00BF2A38">
      <w:pPr>
        <w:pStyle w:val="Ttulo3"/>
        <w:rPr>
          <w:b/>
          <w:bCs/>
        </w:rPr>
      </w:pPr>
      <w:bookmarkStart w:id="21" w:name="_Toc119108779"/>
      <w:r w:rsidRPr="00BF2A38">
        <w:rPr>
          <w:b/>
          <w:bCs/>
        </w:rPr>
        <w:t>Parte 1: ver la configuración de VLAN predeterminada</w:t>
      </w:r>
      <w:bookmarkEnd w:id="21"/>
    </w:p>
    <w:p w14:paraId="7FFF48CC" w14:textId="77777777" w:rsidR="00BF2A38" w:rsidRPr="00BF2A38" w:rsidRDefault="00BF2A38" w:rsidP="00BF2A38">
      <w:pPr>
        <w:pStyle w:val="Ttulo4"/>
        <w:rPr>
          <w:b/>
          <w:bCs/>
          <w:color w:val="0F6D66" w:themeColor="accent5" w:themeShade="80"/>
        </w:rPr>
      </w:pPr>
      <w:r w:rsidRPr="00BF2A38">
        <w:rPr>
          <w:b/>
          <w:bCs/>
          <w:color w:val="0F6D66" w:themeColor="accent5" w:themeShade="80"/>
        </w:rPr>
        <w:t>Paso 1: Mostrar las VLAN actuales.</w:t>
      </w:r>
    </w:p>
    <w:p w14:paraId="7F98B79C" w14:textId="358AC04C" w:rsidR="00BF2A38" w:rsidRDefault="00BF2A38" w:rsidP="00BF2A38">
      <w:pPr>
        <w:spacing w:after="209" w:line="247" w:lineRule="auto"/>
        <w:ind w:right="15"/>
        <w:rPr>
          <w:sz w:val="24"/>
          <w:szCs w:val="24"/>
        </w:rPr>
      </w:pPr>
      <w:r w:rsidRPr="00BF2A38">
        <w:rPr>
          <w:sz w:val="24"/>
          <w:szCs w:val="24"/>
        </w:rPr>
        <w:t>En S1, emita el comando que muestra todas las VLAN configuradas. De forma predeterminada, todas las interfaces se asignan a la VLAN 1.</w:t>
      </w:r>
    </w:p>
    <w:p w14:paraId="26FFEE9D" w14:textId="1A619681" w:rsidR="00C44CB0" w:rsidRDefault="00C44CB0" w:rsidP="00BF2A38">
      <w:pPr>
        <w:spacing w:after="209" w:line="247" w:lineRule="auto"/>
        <w:ind w:right="15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7F8562E9" wp14:editId="63D0A332">
            <wp:simplePos x="0" y="0"/>
            <wp:positionH relativeFrom="margin">
              <wp:align>right</wp:align>
            </wp:positionH>
            <wp:positionV relativeFrom="margin">
              <wp:posOffset>2251710</wp:posOffset>
            </wp:positionV>
            <wp:extent cx="5612130" cy="1927225"/>
            <wp:effectExtent l="0" t="0" r="7620" b="0"/>
            <wp:wrapTopAndBottom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4CB0">
        <w:rPr>
          <w:i/>
          <w:iCs/>
          <w:sz w:val="24"/>
          <w:szCs w:val="24"/>
        </w:rPr>
        <w:t>Configuraciones por default del ESW1:</w:t>
      </w:r>
    </w:p>
    <w:p w14:paraId="09D3D48A" w14:textId="3AE73551" w:rsidR="00C44CB0" w:rsidRDefault="00C44CB0" w:rsidP="00C44CB0">
      <w:pPr>
        <w:spacing w:after="209" w:line="247" w:lineRule="auto"/>
        <w:ind w:right="15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8CD3CE2" wp14:editId="26373ECF">
            <wp:simplePos x="0" y="0"/>
            <wp:positionH relativeFrom="margin">
              <wp:align>left</wp:align>
            </wp:positionH>
            <wp:positionV relativeFrom="margin">
              <wp:posOffset>4415155</wp:posOffset>
            </wp:positionV>
            <wp:extent cx="5581650" cy="1952625"/>
            <wp:effectExtent l="0" t="0" r="0" b="9525"/>
            <wp:wrapTopAndBottom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4CB0">
        <w:rPr>
          <w:i/>
          <w:iCs/>
          <w:sz w:val="24"/>
          <w:szCs w:val="24"/>
        </w:rPr>
        <w:t>Configuraciones por default del ESW</w:t>
      </w:r>
      <w:r>
        <w:rPr>
          <w:i/>
          <w:iCs/>
          <w:sz w:val="24"/>
          <w:szCs w:val="24"/>
        </w:rPr>
        <w:t>2</w:t>
      </w:r>
      <w:r w:rsidRPr="00C44CB0">
        <w:rPr>
          <w:i/>
          <w:iCs/>
          <w:sz w:val="24"/>
          <w:szCs w:val="24"/>
        </w:rPr>
        <w:t>:</w:t>
      </w:r>
    </w:p>
    <w:p w14:paraId="5E9ACAF0" w14:textId="44B4E076" w:rsidR="00C44CB0" w:rsidRPr="00C44CB0" w:rsidRDefault="00C44CB0" w:rsidP="00BF2A38">
      <w:pPr>
        <w:spacing w:after="209" w:line="247" w:lineRule="auto"/>
        <w:ind w:right="15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645DEAD" wp14:editId="7B6ACB79">
            <wp:simplePos x="0" y="0"/>
            <wp:positionH relativeFrom="margin">
              <wp:posOffset>-22860</wp:posOffset>
            </wp:positionH>
            <wp:positionV relativeFrom="margin">
              <wp:posOffset>6577330</wp:posOffset>
            </wp:positionV>
            <wp:extent cx="5543550" cy="1924050"/>
            <wp:effectExtent l="0" t="0" r="0" b="0"/>
            <wp:wrapTopAndBottom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4CB0">
        <w:rPr>
          <w:i/>
          <w:iCs/>
          <w:sz w:val="24"/>
          <w:szCs w:val="24"/>
        </w:rPr>
        <w:t>Configuraciones por default del ESW</w:t>
      </w:r>
      <w:r>
        <w:rPr>
          <w:i/>
          <w:iCs/>
          <w:sz w:val="24"/>
          <w:szCs w:val="24"/>
        </w:rPr>
        <w:t>3</w:t>
      </w:r>
      <w:r w:rsidRPr="00C44CB0">
        <w:rPr>
          <w:i/>
          <w:iCs/>
          <w:sz w:val="24"/>
          <w:szCs w:val="24"/>
        </w:rPr>
        <w:t>:</w:t>
      </w:r>
    </w:p>
    <w:p w14:paraId="20C8E578" w14:textId="77777777" w:rsidR="00BF2A38" w:rsidRPr="00BF2A38" w:rsidRDefault="00BF2A38" w:rsidP="00BF2A38">
      <w:pPr>
        <w:pStyle w:val="Ttulo4"/>
        <w:rPr>
          <w:b/>
          <w:bCs/>
          <w:color w:val="0F6D66" w:themeColor="accent5" w:themeShade="80"/>
        </w:rPr>
      </w:pPr>
      <w:r w:rsidRPr="00BF2A38">
        <w:rPr>
          <w:b/>
          <w:bCs/>
          <w:color w:val="0F6D66" w:themeColor="accent5" w:themeShade="80"/>
        </w:rPr>
        <w:t>Paso 2: Verifique la conectividad entre las PC en la misma red.</w:t>
      </w:r>
    </w:p>
    <w:p w14:paraId="06901F68" w14:textId="77777777" w:rsidR="00380064" w:rsidRDefault="00BF2A38" w:rsidP="00380064">
      <w:p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Tenga en cuenta que cada PC puede hacer ping a la otra PC que comparte la misma red.</w:t>
      </w:r>
    </w:p>
    <w:p w14:paraId="05B067B2" w14:textId="77777777" w:rsidR="00380064" w:rsidRDefault="00BF2A38" w:rsidP="00380064">
      <w:pPr>
        <w:pStyle w:val="Prrafodelista"/>
        <w:numPr>
          <w:ilvl w:val="0"/>
          <w:numId w:val="13"/>
        </w:num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PC1 puede hacer ping a PC4</w:t>
      </w:r>
    </w:p>
    <w:p w14:paraId="2A6BF229" w14:textId="77777777" w:rsidR="00380064" w:rsidRDefault="00BF2A38" w:rsidP="00380064">
      <w:pPr>
        <w:pStyle w:val="Prrafodelista"/>
        <w:numPr>
          <w:ilvl w:val="0"/>
          <w:numId w:val="13"/>
        </w:num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PC2 puede hacer ping a PC5</w:t>
      </w:r>
    </w:p>
    <w:p w14:paraId="747EF014" w14:textId="039FF44D" w:rsidR="00BF2A38" w:rsidRPr="00380064" w:rsidRDefault="00BF2A38" w:rsidP="00380064">
      <w:pPr>
        <w:pStyle w:val="Prrafodelista"/>
        <w:numPr>
          <w:ilvl w:val="0"/>
          <w:numId w:val="13"/>
        </w:num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PC3 puede hacer ping a PC6</w:t>
      </w:r>
    </w:p>
    <w:p w14:paraId="44CD2EA5" w14:textId="77777777" w:rsidR="00BF2A38" w:rsidRPr="00380064" w:rsidRDefault="00BF2A38" w:rsidP="00380064">
      <w:p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Los pings a PC en otras redes fallan.</w:t>
      </w:r>
    </w:p>
    <w:p w14:paraId="77D6EE64" w14:textId="77777777" w:rsidR="00F87E65" w:rsidRDefault="00BF2A38" w:rsidP="00380064">
      <w:pPr>
        <w:spacing w:after="209" w:line="247" w:lineRule="auto"/>
        <w:ind w:right="15"/>
        <w:jc w:val="both"/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¿Qué beneficio proporcionará la configuración de VLAN a la configuración actual? Los principales beneficios del uso de VLAN son los siguientes: seguridad, reducción de costos, mayor rendimiento, mitigación de tormentas de transmisión, mayor eficiencia del personal de TI y administración más simple de proyectos y aplicaciones.</w:t>
      </w:r>
    </w:p>
    <w:p w14:paraId="2CE5F8BC" w14:textId="77777777" w:rsidR="00380064" w:rsidRPr="00380064" w:rsidRDefault="00380064" w:rsidP="00380064">
      <w:pPr>
        <w:pStyle w:val="Ttulo3"/>
        <w:rPr>
          <w:b/>
          <w:bCs/>
        </w:rPr>
      </w:pPr>
      <w:bookmarkStart w:id="22" w:name="_Toc119108780"/>
      <w:r w:rsidRPr="00380064">
        <w:rPr>
          <w:b/>
          <w:bCs/>
        </w:rPr>
        <w:t>Parte 2: configurar las VLAN</w:t>
      </w:r>
      <w:bookmarkEnd w:id="22"/>
    </w:p>
    <w:p w14:paraId="0D840A5C" w14:textId="4317948A" w:rsidR="00380064" w:rsidRDefault="00380064" w:rsidP="00380064">
      <w:pPr>
        <w:pStyle w:val="Ttulo4"/>
        <w:rPr>
          <w:b/>
          <w:bCs/>
          <w:color w:val="0F6D66" w:themeColor="accent5" w:themeShade="80"/>
        </w:rPr>
      </w:pPr>
      <w:r w:rsidRPr="00380064">
        <w:rPr>
          <w:b/>
          <w:bCs/>
          <w:color w:val="0F6D66" w:themeColor="accent5" w:themeShade="80"/>
        </w:rPr>
        <w:t>Paso 1: Crear y nombrar VLAN en S1.</w:t>
      </w:r>
    </w:p>
    <w:p w14:paraId="424D1E14" w14:textId="77777777" w:rsidR="00380064" w:rsidRDefault="00380064" w:rsidP="00380064">
      <w:pPr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Cree las siguientes VLAN. Los nombres distinguen entre mayúsculas y minúsculas:</w:t>
      </w:r>
    </w:p>
    <w:p w14:paraId="4B8170CF" w14:textId="05B31584" w:rsidR="00380064" w:rsidRPr="00380064" w:rsidRDefault="00380064" w:rsidP="00380064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380064">
        <w:rPr>
          <w:rFonts w:ascii="Arial" w:hAnsi="Arial" w:cs="Arial"/>
          <w:sz w:val="24"/>
          <w:szCs w:val="24"/>
        </w:rPr>
        <w:t xml:space="preserve">VLAN 10: </w:t>
      </w:r>
      <w:proofErr w:type="spellStart"/>
      <w:r w:rsidRPr="00380064">
        <w:rPr>
          <w:rFonts w:ascii="Arial" w:hAnsi="Arial" w:cs="Arial"/>
          <w:sz w:val="24"/>
          <w:szCs w:val="24"/>
        </w:rPr>
        <w:t>Faculty</w:t>
      </w:r>
      <w:proofErr w:type="spellEnd"/>
      <w:r w:rsidRPr="00380064">
        <w:rPr>
          <w:rFonts w:ascii="Arial" w:hAnsi="Arial" w:cs="Arial"/>
          <w:sz w:val="24"/>
          <w:szCs w:val="24"/>
        </w:rPr>
        <w:t>/Staff</w:t>
      </w:r>
    </w:p>
    <w:p w14:paraId="3FD199AE" w14:textId="77777777" w:rsidR="00380064" w:rsidRPr="00380064" w:rsidRDefault="00380064" w:rsidP="00380064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>VLAN 20: Students</w:t>
      </w:r>
    </w:p>
    <w:p w14:paraId="670171F0" w14:textId="77777777" w:rsidR="00380064" w:rsidRPr="00380064" w:rsidRDefault="00380064" w:rsidP="00380064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 xml:space="preserve">VLAN 30: </w:t>
      </w:r>
      <w:proofErr w:type="gramStart"/>
      <w:r w:rsidRPr="00380064">
        <w:rPr>
          <w:rFonts w:ascii="Arial" w:hAnsi="Arial" w:cs="Arial"/>
          <w:sz w:val="24"/>
          <w:szCs w:val="24"/>
        </w:rPr>
        <w:t>Guest(</w:t>
      </w:r>
      <w:proofErr w:type="gramEnd"/>
      <w:r w:rsidRPr="00380064">
        <w:rPr>
          <w:rFonts w:ascii="Arial" w:hAnsi="Arial" w:cs="Arial"/>
          <w:sz w:val="24"/>
          <w:szCs w:val="24"/>
        </w:rPr>
        <w:t>Default)</w:t>
      </w:r>
    </w:p>
    <w:p w14:paraId="3D7CFA33" w14:textId="77777777" w:rsidR="00380064" w:rsidRPr="00380064" w:rsidRDefault="00380064" w:rsidP="00380064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380064">
        <w:rPr>
          <w:rFonts w:ascii="Arial" w:hAnsi="Arial" w:cs="Arial"/>
          <w:sz w:val="24"/>
          <w:szCs w:val="24"/>
        </w:rPr>
        <w:t xml:space="preserve">VLAN 99: </w:t>
      </w:r>
      <w:proofErr w:type="spellStart"/>
      <w:r w:rsidRPr="00380064">
        <w:rPr>
          <w:rFonts w:ascii="Arial" w:hAnsi="Arial" w:cs="Arial"/>
          <w:sz w:val="24"/>
          <w:szCs w:val="24"/>
        </w:rPr>
        <w:t>Management&amp;Native</w:t>
      </w:r>
      <w:proofErr w:type="spellEnd"/>
    </w:p>
    <w:p w14:paraId="0E6E9243" w14:textId="77777777" w:rsidR="00380064" w:rsidRPr="00380064" w:rsidRDefault="00380064" w:rsidP="00380064">
      <w:pPr>
        <w:pStyle w:val="CMD"/>
        <w:rPr>
          <w:rStyle w:val="DevConfigGray"/>
        </w:rPr>
      </w:pPr>
      <w:r w:rsidRPr="00380064">
        <w:rPr>
          <w:rStyle w:val="DevConfigGray"/>
        </w:rPr>
        <w:t xml:space="preserve">S1#(config)# </w:t>
      </w:r>
      <w:proofErr w:type="spellStart"/>
      <w:r w:rsidRPr="00380064">
        <w:rPr>
          <w:rStyle w:val="DevConfigGray"/>
          <w:b/>
        </w:rPr>
        <w:t>vlan</w:t>
      </w:r>
      <w:proofErr w:type="spellEnd"/>
      <w:r w:rsidRPr="00380064">
        <w:rPr>
          <w:rStyle w:val="DevConfigGray"/>
          <w:b/>
        </w:rPr>
        <w:t xml:space="preserve"> </w:t>
      </w:r>
      <w:proofErr w:type="gramStart"/>
      <w:r w:rsidRPr="00380064">
        <w:rPr>
          <w:rStyle w:val="DevConfigGray"/>
          <w:b/>
        </w:rPr>
        <w:t>10</w:t>
      </w:r>
      <w:proofErr w:type="gramEnd"/>
    </w:p>
    <w:p w14:paraId="42EDD60D" w14:textId="77777777" w:rsidR="00380064" w:rsidRPr="00380064" w:rsidRDefault="00380064" w:rsidP="00380064">
      <w:pPr>
        <w:pStyle w:val="CMD"/>
        <w:rPr>
          <w:rStyle w:val="DevConfigGray"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r w:rsidRPr="00380064">
        <w:rPr>
          <w:rStyle w:val="DevConfigGray"/>
          <w:b/>
        </w:rPr>
        <w:t>name Faculty/Staff</w:t>
      </w:r>
    </w:p>
    <w:p w14:paraId="39399607" w14:textId="77777777" w:rsidR="00380064" w:rsidRPr="00380064" w:rsidRDefault="00380064" w:rsidP="00380064">
      <w:pPr>
        <w:pStyle w:val="CMD"/>
        <w:rPr>
          <w:rStyle w:val="DevConfigGray"/>
          <w:b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proofErr w:type="spellStart"/>
      <w:r w:rsidRPr="00380064">
        <w:rPr>
          <w:rStyle w:val="DevConfigGray"/>
          <w:b/>
        </w:rPr>
        <w:t>vlan</w:t>
      </w:r>
      <w:proofErr w:type="spellEnd"/>
      <w:r w:rsidRPr="00380064">
        <w:rPr>
          <w:rStyle w:val="DevConfigGray"/>
          <w:b/>
        </w:rPr>
        <w:t xml:space="preserve"> 20</w:t>
      </w:r>
    </w:p>
    <w:p w14:paraId="713D5432" w14:textId="77777777" w:rsidR="00380064" w:rsidRPr="00380064" w:rsidRDefault="00380064" w:rsidP="00380064">
      <w:pPr>
        <w:pStyle w:val="CMD"/>
        <w:rPr>
          <w:rStyle w:val="DevConfigGray"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r w:rsidRPr="00380064">
        <w:rPr>
          <w:rStyle w:val="DevConfigGray"/>
          <w:b/>
        </w:rPr>
        <w:t>name Students</w:t>
      </w:r>
    </w:p>
    <w:p w14:paraId="58D3F135" w14:textId="77777777" w:rsidR="00380064" w:rsidRPr="00380064" w:rsidRDefault="00380064" w:rsidP="00380064">
      <w:pPr>
        <w:pStyle w:val="CMD"/>
        <w:rPr>
          <w:rStyle w:val="DevConfigGray"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proofErr w:type="spellStart"/>
      <w:r w:rsidRPr="00380064">
        <w:rPr>
          <w:rStyle w:val="DevConfigGray"/>
          <w:b/>
        </w:rPr>
        <w:t>vlan</w:t>
      </w:r>
      <w:proofErr w:type="spellEnd"/>
      <w:r w:rsidRPr="00380064">
        <w:rPr>
          <w:rStyle w:val="DevConfigGray"/>
          <w:b/>
        </w:rPr>
        <w:t xml:space="preserve"> 30</w:t>
      </w:r>
    </w:p>
    <w:p w14:paraId="55D95F96" w14:textId="77777777" w:rsidR="00380064" w:rsidRPr="00380064" w:rsidRDefault="00380064" w:rsidP="00380064">
      <w:pPr>
        <w:pStyle w:val="CMD"/>
        <w:rPr>
          <w:rStyle w:val="DevConfigGray"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r w:rsidRPr="00380064">
        <w:rPr>
          <w:rStyle w:val="DevConfigGray"/>
          <w:b/>
        </w:rPr>
        <w:t>name Guest(Default)</w:t>
      </w:r>
    </w:p>
    <w:p w14:paraId="0F34D576" w14:textId="77777777" w:rsidR="00380064" w:rsidRPr="00380064" w:rsidRDefault="00380064" w:rsidP="00380064">
      <w:pPr>
        <w:pStyle w:val="CMD"/>
        <w:rPr>
          <w:rStyle w:val="DevConfigGray"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proofErr w:type="spellStart"/>
      <w:r w:rsidRPr="00380064">
        <w:rPr>
          <w:rStyle w:val="DevConfigGray"/>
          <w:b/>
        </w:rPr>
        <w:t>vlan</w:t>
      </w:r>
      <w:proofErr w:type="spellEnd"/>
      <w:r w:rsidRPr="00380064">
        <w:rPr>
          <w:rStyle w:val="DevConfigGray"/>
          <w:b/>
        </w:rPr>
        <w:t xml:space="preserve"> 99</w:t>
      </w:r>
    </w:p>
    <w:p w14:paraId="78EDCCC8" w14:textId="77777777" w:rsidR="00380064" w:rsidRDefault="00380064" w:rsidP="00380064">
      <w:pPr>
        <w:pStyle w:val="CMD"/>
        <w:rPr>
          <w:rStyle w:val="DevConfigGray"/>
          <w:b/>
        </w:rPr>
      </w:pPr>
      <w:r w:rsidRPr="00380064">
        <w:rPr>
          <w:rStyle w:val="DevConfigGray"/>
        </w:rPr>
        <w:t>S1#(config-</w:t>
      </w:r>
      <w:proofErr w:type="spellStart"/>
      <w:proofErr w:type="gramStart"/>
      <w:r w:rsidRPr="00380064">
        <w:rPr>
          <w:rStyle w:val="DevConfigGray"/>
        </w:rPr>
        <w:t>vlan</w:t>
      </w:r>
      <w:proofErr w:type="spellEnd"/>
      <w:r w:rsidRPr="00380064">
        <w:rPr>
          <w:rStyle w:val="DevConfigGray"/>
        </w:rPr>
        <w:t>)#</w:t>
      </w:r>
      <w:proofErr w:type="gramEnd"/>
      <w:r w:rsidRPr="00380064">
        <w:rPr>
          <w:rStyle w:val="DevConfigGray"/>
        </w:rPr>
        <w:t xml:space="preserve"> </w:t>
      </w:r>
      <w:r w:rsidRPr="00380064">
        <w:rPr>
          <w:rStyle w:val="DevConfigGray"/>
          <w:b/>
        </w:rPr>
        <w:t xml:space="preserve">name </w:t>
      </w:r>
      <w:proofErr w:type="spellStart"/>
      <w:r w:rsidRPr="00380064">
        <w:rPr>
          <w:rStyle w:val="DevConfigGray"/>
          <w:b/>
        </w:rPr>
        <w:t>Management&amp;Native</w:t>
      </w:r>
      <w:proofErr w:type="spellEnd"/>
    </w:p>
    <w:p w14:paraId="163446E6" w14:textId="7DFB6E88" w:rsidR="00DE415E" w:rsidRDefault="00DE415E" w:rsidP="00DE415E">
      <w:pPr>
        <w:pStyle w:val="CMD"/>
        <w:ind w:left="0"/>
        <w:rPr>
          <w:rStyle w:val="AnswerGray"/>
        </w:rPr>
      </w:pPr>
    </w:p>
    <w:p w14:paraId="3EC6DCFF" w14:textId="665B6711" w:rsidR="00DE415E" w:rsidRPr="00AA4FCD" w:rsidRDefault="00AA4FCD" w:rsidP="00DE415E">
      <w:pPr>
        <w:pStyle w:val="CMD"/>
        <w:ind w:left="0"/>
        <w:rPr>
          <w:rStyle w:val="AnswerGray"/>
          <w:rFonts w:asciiTheme="minorHAnsi" w:eastAsiaTheme="minorHAnsi" w:hAnsiTheme="minorHAnsi" w:cstheme="minorBidi"/>
          <w:i/>
          <w:iCs/>
          <w:sz w:val="24"/>
          <w:szCs w:val="24"/>
          <w:shd w:val="clear" w:color="auto" w:fill="auto"/>
          <w:lang w:val="es-MX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50227054" wp14:editId="3F05F180">
            <wp:simplePos x="0" y="0"/>
            <wp:positionH relativeFrom="margin">
              <wp:align>center</wp:align>
            </wp:positionH>
            <wp:positionV relativeFrom="margin">
              <wp:posOffset>6424930</wp:posOffset>
            </wp:positionV>
            <wp:extent cx="5019675" cy="2476500"/>
            <wp:effectExtent l="0" t="0" r="9525" b="0"/>
            <wp:wrapTopAndBottom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C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reación</w:t>
      </w:r>
      <w:r w:rsidR="00C44CB0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 xml:space="preserve"> de VLANS en ESW1:</w:t>
      </w:r>
    </w:p>
    <w:p w14:paraId="728D5E74" w14:textId="77777777" w:rsidR="00DE415E" w:rsidRPr="00DE415E" w:rsidRDefault="00DE415E" w:rsidP="00DE415E">
      <w:pPr>
        <w:pStyle w:val="Ttulo4"/>
        <w:rPr>
          <w:b/>
          <w:bCs/>
          <w:color w:val="0F6D66" w:themeColor="accent5" w:themeShade="80"/>
        </w:rPr>
      </w:pPr>
      <w:r w:rsidRPr="00DE415E">
        <w:rPr>
          <w:b/>
          <w:bCs/>
          <w:color w:val="0F6D66" w:themeColor="accent5" w:themeShade="80"/>
        </w:rPr>
        <w:t>Paso 2: Verifique la configuración de VLAN.</w:t>
      </w:r>
    </w:p>
    <w:p w14:paraId="510A9570" w14:textId="2B663E8F" w:rsidR="00DE415E" w:rsidRPr="00DE415E" w:rsidRDefault="00DE415E" w:rsidP="00DE415E">
      <w:pPr>
        <w:pStyle w:val="CMD"/>
        <w:ind w:left="0"/>
        <w:rPr>
          <w:rFonts w:ascii="Arial" w:eastAsiaTheme="minorHAnsi" w:hAnsi="Arial" w:cs="Arial"/>
          <w:sz w:val="24"/>
          <w:szCs w:val="24"/>
          <w:lang w:val="es-MX"/>
        </w:rPr>
      </w:pPr>
      <w:r w:rsidRPr="00DE415E">
        <w:rPr>
          <w:rFonts w:ascii="Arial" w:eastAsiaTheme="minorHAnsi" w:hAnsi="Arial" w:cs="Arial"/>
          <w:sz w:val="24"/>
          <w:szCs w:val="24"/>
          <w:lang w:val="es-MX"/>
        </w:rPr>
        <w:t xml:space="preserve">¿Qué comando solo mostrará el nombre, el estado y los puertos asociados de la VLAN en un </w:t>
      </w:r>
      <w:r w:rsidR="00AA4FCD">
        <w:rPr>
          <w:rFonts w:ascii="Arial" w:eastAsiaTheme="minorHAnsi" w:hAnsi="Arial" w:cs="Arial"/>
          <w:sz w:val="24"/>
          <w:szCs w:val="24"/>
          <w:lang w:val="es-MX"/>
        </w:rPr>
        <w:t>switch</w:t>
      </w:r>
      <w:r w:rsidRPr="00DE415E">
        <w:rPr>
          <w:rFonts w:ascii="Arial" w:eastAsiaTheme="minorHAnsi" w:hAnsi="Arial" w:cs="Arial"/>
          <w:sz w:val="24"/>
          <w:szCs w:val="24"/>
          <w:lang w:val="es-MX"/>
        </w:rPr>
        <w:t>?</w:t>
      </w:r>
    </w:p>
    <w:p w14:paraId="2D135BB0" w14:textId="0C7ACF5D" w:rsidR="00380064" w:rsidRDefault="00380064" w:rsidP="00380064">
      <w:pPr>
        <w:pStyle w:val="CMD"/>
        <w:rPr>
          <w:rStyle w:val="AnswerGray"/>
          <w:rFonts w:ascii="Consolas" w:hAnsi="Consolas"/>
          <w:b/>
        </w:rPr>
      </w:pPr>
      <w:r w:rsidRPr="00DE415E">
        <w:rPr>
          <w:rStyle w:val="AnswerGray"/>
          <w:rFonts w:ascii="Consolas" w:hAnsi="Consolas"/>
        </w:rPr>
        <w:t xml:space="preserve">S1# </w:t>
      </w:r>
      <w:r w:rsidRPr="00DE415E">
        <w:rPr>
          <w:rStyle w:val="AnswerGray"/>
          <w:rFonts w:ascii="Consolas" w:hAnsi="Consolas"/>
          <w:b/>
        </w:rPr>
        <w:t xml:space="preserve">show </w:t>
      </w:r>
      <w:proofErr w:type="spellStart"/>
      <w:r w:rsidRPr="00DE415E">
        <w:rPr>
          <w:rStyle w:val="AnswerGray"/>
          <w:rFonts w:ascii="Consolas" w:hAnsi="Consolas"/>
          <w:b/>
        </w:rPr>
        <w:t>vlan</w:t>
      </w:r>
      <w:proofErr w:type="spellEnd"/>
      <w:r w:rsidRPr="00DE415E">
        <w:rPr>
          <w:rStyle w:val="AnswerGray"/>
          <w:rFonts w:ascii="Consolas" w:hAnsi="Consolas"/>
          <w:b/>
        </w:rPr>
        <w:t xml:space="preserve"> brief</w:t>
      </w:r>
    </w:p>
    <w:p w14:paraId="6ACB1312" w14:textId="1FADF854" w:rsidR="00AA4FCD" w:rsidRPr="00AA4FCD" w:rsidRDefault="008C4809" w:rsidP="00AA4FCD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AAF2A93" wp14:editId="1B437A93">
            <wp:simplePos x="0" y="0"/>
            <wp:positionH relativeFrom="margin">
              <wp:align>right</wp:align>
            </wp:positionH>
            <wp:positionV relativeFrom="margin">
              <wp:posOffset>1043305</wp:posOffset>
            </wp:positionV>
            <wp:extent cx="5612130" cy="2379980"/>
            <wp:effectExtent l="0" t="0" r="7620" b="1270"/>
            <wp:wrapTopAndBottom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V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erificación</w:t>
      </w:r>
      <w:r w:rsidR="00AA4FCD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 xml:space="preserve"> de la 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creación</w:t>
      </w:r>
      <w:r w:rsidR="00AA4FCD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 xml:space="preserve"> de las VLANS en ESW1:</w:t>
      </w:r>
    </w:p>
    <w:p w14:paraId="6E82F7F5" w14:textId="7D2D1C54" w:rsidR="00DE415E" w:rsidRPr="00DE415E" w:rsidRDefault="00DE415E" w:rsidP="00DE415E">
      <w:pPr>
        <w:pStyle w:val="Ttulo4"/>
        <w:rPr>
          <w:b/>
          <w:bCs/>
          <w:color w:val="0F6D66" w:themeColor="accent5" w:themeShade="80"/>
        </w:rPr>
      </w:pPr>
      <w:r w:rsidRPr="00DE415E">
        <w:rPr>
          <w:b/>
          <w:bCs/>
          <w:color w:val="0F6D66" w:themeColor="accent5" w:themeShade="80"/>
        </w:rPr>
        <w:t>Paso 3: Cree las VLAN en S2 y S3.</w:t>
      </w:r>
    </w:p>
    <w:p w14:paraId="316F6C10" w14:textId="0E7E76EB" w:rsidR="00DE415E" w:rsidRDefault="00DE415E" w:rsidP="00DE415E">
      <w:pPr>
        <w:pStyle w:val="CMD"/>
        <w:ind w:left="0"/>
        <w:rPr>
          <w:rFonts w:ascii="Arial" w:eastAsiaTheme="minorHAnsi" w:hAnsi="Arial" w:cs="Arial"/>
          <w:sz w:val="24"/>
          <w:szCs w:val="24"/>
          <w:lang w:val="es-MX"/>
        </w:rPr>
      </w:pPr>
      <w:r w:rsidRPr="00DE415E">
        <w:rPr>
          <w:rFonts w:ascii="Arial" w:eastAsiaTheme="minorHAnsi" w:hAnsi="Arial" w:cs="Arial"/>
          <w:sz w:val="24"/>
          <w:szCs w:val="24"/>
          <w:lang w:val="es-MX"/>
        </w:rPr>
        <w:t>Usando los mismos comandos del Paso 1, cree y nombre las mismas VLAN en S2 y S3.</w:t>
      </w:r>
    </w:p>
    <w:p w14:paraId="4BC43D57" w14:textId="24A4CA7F" w:rsidR="008C4809" w:rsidRDefault="008C4809" w:rsidP="008C4809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4B3DF5DA" wp14:editId="60F93BA8">
            <wp:simplePos x="0" y="0"/>
            <wp:positionH relativeFrom="margin">
              <wp:align>right</wp:align>
            </wp:positionH>
            <wp:positionV relativeFrom="margin">
              <wp:posOffset>4234180</wp:posOffset>
            </wp:positionV>
            <wp:extent cx="5612130" cy="2186305"/>
            <wp:effectExtent l="0" t="0" r="7620" b="4445"/>
            <wp:wrapTopAndBottom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C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reación de VLANS en ESW</w:t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2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:</w:t>
      </w:r>
    </w:p>
    <w:p w14:paraId="25665B29" w14:textId="2F791E50" w:rsidR="008C4809" w:rsidRPr="008C4809" w:rsidRDefault="008C4809" w:rsidP="00DE415E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1B03FBA" wp14:editId="58A43B05">
            <wp:simplePos x="0" y="0"/>
            <wp:positionH relativeFrom="margin">
              <wp:align>right</wp:align>
            </wp:positionH>
            <wp:positionV relativeFrom="margin">
              <wp:posOffset>6615430</wp:posOffset>
            </wp:positionV>
            <wp:extent cx="5612130" cy="2224405"/>
            <wp:effectExtent l="0" t="0" r="7620" b="4445"/>
            <wp:wrapTopAndBottom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C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reación de VLANS en ESW</w:t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3</w:t>
      </w:r>
      <w:r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:</w:t>
      </w:r>
    </w:p>
    <w:p w14:paraId="1A91779C" w14:textId="08BE10D4" w:rsidR="00DE415E" w:rsidRDefault="00DE415E" w:rsidP="00DE415E">
      <w:pPr>
        <w:pStyle w:val="Ttulo4"/>
        <w:rPr>
          <w:b/>
          <w:bCs/>
          <w:color w:val="0F6D66" w:themeColor="accent5" w:themeShade="80"/>
        </w:rPr>
      </w:pPr>
      <w:r w:rsidRPr="00DE415E">
        <w:rPr>
          <w:b/>
          <w:bCs/>
          <w:color w:val="0F6D66" w:themeColor="accent5" w:themeShade="80"/>
        </w:rPr>
        <w:t>Paso 4: Verifique la configuración de VLAN.</w:t>
      </w:r>
    </w:p>
    <w:p w14:paraId="3492BE54" w14:textId="2D90C77F" w:rsidR="008C4809" w:rsidRPr="00AA4FCD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080B3D58" wp14:editId="54459EAC">
            <wp:simplePos x="0" y="0"/>
            <wp:positionH relativeFrom="margin">
              <wp:align>center</wp:align>
            </wp:positionH>
            <wp:positionV relativeFrom="margin">
              <wp:posOffset>447675</wp:posOffset>
            </wp:positionV>
            <wp:extent cx="5429250" cy="2476500"/>
            <wp:effectExtent l="0" t="0" r="0" b="0"/>
            <wp:wrapTopAndBottom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809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V</w:t>
      </w:r>
      <w:r w:rsidR="008C4809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erificación de la creación de las VLANS en ESW</w:t>
      </w:r>
      <w:r w:rsidR="008C4809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2</w:t>
      </w:r>
      <w:r w:rsidR="008C4809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:</w:t>
      </w:r>
    </w:p>
    <w:p w14:paraId="43908935" w14:textId="0F6F8620" w:rsidR="008C4809" w:rsidRDefault="00D4725F" w:rsidP="008C4809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31D59E8" wp14:editId="447945AD">
            <wp:simplePos x="0" y="0"/>
            <wp:positionH relativeFrom="margin">
              <wp:align>center</wp:align>
            </wp:positionH>
            <wp:positionV relativeFrom="margin">
              <wp:posOffset>3157855</wp:posOffset>
            </wp:positionV>
            <wp:extent cx="5391150" cy="2495550"/>
            <wp:effectExtent l="0" t="0" r="0" b="0"/>
            <wp:wrapTopAndBottom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809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V</w:t>
      </w:r>
      <w:r w:rsidR="008C4809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erificación de la creación de las VLANS en ESW</w:t>
      </w:r>
      <w:r w:rsidR="008C4809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3</w:t>
      </w:r>
      <w:r w:rsidR="008C4809" w:rsidRPr="00AA4FCD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:</w:t>
      </w:r>
    </w:p>
    <w:p w14:paraId="16EF382E" w14:textId="77777777" w:rsidR="008C4809" w:rsidRPr="008C4809" w:rsidRDefault="008C4809" w:rsidP="008C4809"/>
    <w:p w14:paraId="59A64E52" w14:textId="14EC0D6F" w:rsidR="00DE415E" w:rsidRPr="0055493E" w:rsidRDefault="00DE415E" w:rsidP="0055493E">
      <w:pPr>
        <w:pStyle w:val="Ttulo3"/>
        <w:rPr>
          <w:b/>
          <w:bCs/>
        </w:rPr>
      </w:pPr>
      <w:bookmarkStart w:id="23" w:name="_Toc119108781"/>
      <w:r w:rsidRPr="0055493E">
        <w:rPr>
          <w:b/>
          <w:bCs/>
        </w:rPr>
        <w:t>Parte 3: Asignar VLAN a puertos</w:t>
      </w:r>
      <w:bookmarkEnd w:id="23"/>
    </w:p>
    <w:p w14:paraId="5C1797E6" w14:textId="0A7EA747" w:rsidR="00DE415E" w:rsidRPr="0055493E" w:rsidRDefault="00DE415E" w:rsidP="0055493E">
      <w:pPr>
        <w:pStyle w:val="Ttulo4"/>
        <w:rPr>
          <w:b/>
          <w:bCs/>
          <w:color w:val="0F6D66" w:themeColor="accent5" w:themeShade="80"/>
        </w:rPr>
      </w:pPr>
      <w:r w:rsidRPr="0055493E">
        <w:rPr>
          <w:b/>
          <w:bCs/>
          <w:color w:val="0F6D66" w:themeColor="accent5" w:themeShade="80"/>
        </w:rPr>
        <w:t>Paso 1: Asigne VLAN a los puertos activos en S2.</w:t>
      </w:r>
    </w:p>
    <w:p w14:paraId="102B32EA" w14:textId="47166B4D" w:rsidR="00DE415E" w:rsidRPr="0055493E" w:rsidRDefault="00DE415E" w:rsidP="0055493E">
      <w:pPr>
        <w:pStyle w:val="CMD"/>
        <w:ind w:left="0"/>
        <w:rPr>
          <w:rFonts w:ascii="Arial" w:eastAsiaTheme="minorHAnsi" w:hAnsi="Arial" w:cs="Arial"/>
          <w:sz w:val="24"/>
          <w:szCs w:val="24"/>
          <w:lang w:val="es-MX"/>
        </w:rPr>
      </w:pPr>
      <w:r w:rsidRPr="0055493E">
        <w:rPr>
          <w:rFonts w:ascii="Arial" w:eastAsiaTheme="minorHAnsi" w:hAnsi="Arial" w:cs="Arial"/>
          <w:sz w:val="24"/>
          <w:szCs w:val="24"/>
          <w:lang w:val="es-MX"/>
        </w:rPr>
        <w:t>Configure las interfaces como puertos de acceso y asigne las VLAN de la siguiente manera:</w:t>
      </w:r>
    </w:p>
    <w:p w14:paraId="644D051C" w14:textId="6AD88BEF" w:rsidR="00DE415E" w:rsidRPr="0055493E" w:rsidRDefault="00DE415E" w:rsidP="0055493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5493E">
        <w:rPr>
          <w:rFonts w:ascii="Arial" w:hAnsi="Arial" w:cs="Arial"/>
          <w:sz w:val="24"/>
          <w:szCs w:val="24"/>
        </w:rPr>
        <w:t xml:space="preserve">VLAN 10: </w:t>
      </w:r>
      <w:proofErr w:type="spellStart"/>
      <w:r w:rsidRPr="0055493E">
        <w:rPr>
          <w:rFonts w:ascii="Arial" w:hAnsi="Arial" w:cs="Arial"/>
          <w:sz w:val="24"/>
          <w:szCs w:val="24"/>
        </w:rPr>
        <w:t>FastEthernet</w:t>
      </w:r>
      <w:proofErr w:type="spellEnd"/>
      <w:r w:rsidRPr="0055493E">
        <w:rPr>
          <w:rFonts w:ascii="Arial" w:hAnsi="Arial" w:cs="Arial"/>
          <w:sz w:val="24"/>
          <w:szCs w:val="24"/>
        </w:rPr>
        <w:t xml:space="preserve"> 0/11</w:t>
      </w:r>
    </w:p>
    <w:p w14:paraId="79C9F5A9" w14:textId="2EED56E6" w:rsidR="00DE415E" w:rsidRPr="0055493E" w:rsidRDefault="00DE415E" w:rsidP="0055493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5493E">
        <w:rPr>
          <w:rFonts w:ascii="Arial" w:hAnsi="Arial" w:cs="Arial"/>
          <w:sz w:val="24"/>
          <w:szCs w:val="24"/>
        </w:rPr>
        <w:t xml:space="preserve">VLAN 20: </w:t>
      </w:r>
      <w:proofErr w:type="spellStart"/>
      <w:r w:rsidRPr="0055493E">
        <w:rPr>
          <w:rFonts w:ascii="Arial" w:hAnsi="Arial" w:cs="Arial"/>
          <w:sz w:val="24"/>
          <w:szCs w:val="24"/>
        </w:rPr>
        <w:t>FastEthernet</w:t>
      </w:r>
      <w:proofErr w:type="spellEnd"/>
      <w:r w:rsidRPr="0055493E">
        <w:rPr>
          <w:rFonts w:ascii="Arial" w:hAnsi="Arial" w:cs="Arial"/>
          <w:sz w:val="24"/>
          <w:szCs w:val="24"/>
        </w:rPr>
        <w:t xml:space="preserve"> 0/18</w:t>
      </w:r>
    </w:p>
    <w:p w14:paraId="4F055E4D" w14:textId="04F8839F" w:rsidR="00DE415E" w:rsidRPr="0055493E" w:rsidRDefault="00DE415E" w:rsidP="0055493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5493E">
        <w:rPr>
          <w:rFonts w:ascii="Arial" w:hAnsi="Arial" w:cs="Arial"/>
          <w:sz w:val="24"/>
          <w:szCs w:val="24"/>
        </w:rPr>
        <w:t xml:space="preserve">VLAN 30: </w:t>
      </w:r>
      <w:proofErr w:type="spellStart"/>
      <w:r w:rsidRPr="0055493E">
        <w:rPr>
          <w:rFonts w:ascii="Arial" w:hAnsi="Arial" w:cs="Arial"/>
          <w:sz w:val="24"/>
          <w:szCs w:val="24"/>
        </w:rPr>
        <w:t>FastEthernet</w:t>
      </w:r>
      <w:proofErr w:type="spellEnd"/>
      <w:r w:rsidRPr="0055493E">
        <w:rPr>
          <w:rFonts w:ascii="Arial" w:hAnsi="Arial" w:cs="Arial"/>
          <w:sz w:val="24"/>
          <w:szCs w:val="24"/>
        </w:rPr>
        <w:t xml:space="preserve"> 0/6</w:t>
      </w:r>
    </w:p>
    <w:p w14:paraId="1EC67435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 xml:space="preserve">S2(config)# </w:t>
      </w:r>
      <w:r>
        <w:rPr>
          <w:rStyle w:val="DevConfigGray"/>
          <w:b/>
        </w:rPr>
        <w:t>interface f</w:t>
      </w:r>
      <w:r w:rsidRPr="00211D4A">
        <w:rPr>
          <w:rStyle w:val="DevConfigGray"/>
          <w:b/>
        </w:rPr>
        <w:t>0/11</w:t>
      </w:r>
    </w:p>
    <w:p w14:paraId="3E64D35F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</w:t>
      </w:r>
      <w:r>
        <w:rPr>
          <w:rStyle w:val="DevConfigGray"/>
          <w:b/>
        </w:rPr>
        <w:t xml:space="preserve">mode </w:t>
      </w:r>
      <w:r w:rsidRPr="00211D4A">
        <w:rPr>
          <w:rStyle w:val="DevConfigGray"/>
          <w:b/>
        </w:rPr>
        <w:t>access</w:t>
      </w:r>
      <w:r w:rsidRPr="00211D4A">
        <w:rPr>
          <w:rStyle w:val="DevConfigGray"/>
        </w:rPr>
        <w:t xml:space="preserve"> </w:t>
      </w:r>
    </w:p>
    <w:p w14:paraId="3D0DAD3E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 xml:space="preserve">S2(config-if)# </w:t>
      </w:r>
      <w:r w:rsidRPr="00211D4A">
        <w:rPr>
          <w:rStyle w:val="DevConfigGray"/>
          <w:b/>
        </w:rPr>
        <w:t xml:space="preserve">switchport access </w:t>
      </w:r>
      <w:proofErr w:type="spellStart"/>
      <w:r w:rsidRPr="00211D4A">
        <w:rPr>
          <w:rStyle w:val="DevConfigGray"/>
          <w:b/>
        </w:rPr>
        <w:t>vlan</w:t>
      </w:r>
      <w:proofErr w:type="spellEnd"/>
      <w:r w:rsidRPr="00211D4A">
        <w:rPr>
          <w:rStyle w:val="DevConfigGray"/>
          <w:b/>
        </w:rPr>
        <w:t xml:space="preserve"> 10</w:t>
      </w:r>
      <w:r w:rsidRPr="00211D4A">
        <w:rPr>
          <w:rStyle w:val="DevConfigGray"/>
        </w:rPr>
        <w:t xml:space="preserve"> </w:t>
      </w:r>
    </w:p>
    <w:p w14:paraId="50BBF32C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>
        <w:rPr>
          <w:rStyle w:val="DevConfigGray"/>
          <w:b/>
        </w:rPr>
        <w:t>interface f</w:t>
      </w:r>
      <w:r w:rsidRPr="00211D4A">
        <w:rPr>
          <w:rStyle w:val="DevConfigGray"/>
          <w:b/>
        </w:rPr>
        <w:t>0/18</w:t>
      </w:r>
    </w:p>
    <w:p w14:paraId="556CBC0B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</w:t>
      </w:r>
      <w:r>
        <w:rPr>
          <w:rStyle w:val="DevConfigGray"/>
          <w:b/>
        </w:rPr>
        <w:t xml:space="preserve">mode </w:t>
      </w:r>
      <w:r w:rsidRPr="00211D4A">
        <w:rPr>
          <w:rStyle w:val="DevConfigGray"/>
          <w:b/>
        </w:rPr>
        <w:t>access</w:t>
      </w:r>
      <w:r w:rsidRPr="00211D4A">
        <w:rPr>
          <w:rStyle w:val="DevConfigGray"/>
        </w:rPr>
        <w:t xml:space="preserve"> </w:t>
      </w:r>
    </w:p>
    <w:p w14:paraId="4776E2C3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access </w:t>
      </w:r>
      <w:proofErr w:type="spellStart"/>
      <w:r w:rsidRPr="00211D4A">
        <w:rPr>
          <w:rStyle w:val="DevConfigGray"/>
          <w:b/>
        </w:rPr>
        <w:t>vlan</w:t>
      </w:r>
      <w:proofErr w:type="spellEnd"/>
      <w:r w:rsidRPr="00211D4A">
        <w:rPr>
          <w:rStyle w:val="DevConfigGray"/>
          <w:b/>
        </w:rPr>
        <w:t xml:space="preserve"> 20</w:t>
      </w:r>
      <w:r w:rsidRPr="00211D4A">
        <w:rPr>
          <w:rStyle w:val="DevConfigGray"/>
        </w:rPr>
        <w:t xml:space="preserve"> </w:t>
      </w:r>
    </w:p>
    <w:p w14:paraId="36E63AD7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>i</w:t>
      </w:r>
      <w:r>
        <w:rPr>
          <w:rStyle w:val="DevConfigGray"/>
          <w:b/>
        </w:rPr>
        <w:t>nterface f</w:t>
      </w:r>
      <w:r w:rsidRPr="00211D4A">
        <w:rPr>
          <w:rStyle w:val="DevConfigGray"/>
          <w:b/>
        </w:rPr>
        <w:t>0/6</w:t>
      </w:r>
    </w:p>
    <w:p w14:paraId="396C2871" w14:textId="77777777" w:rsidR="00380064" w:rsidRPr="00211D4A" w:rsidRDefault="00380064" w:rsidP="00380064">
      <w:pPr>
        <w:pStyle w:val="CMD"/>
        <w:rPr>
          <w:rStyle w:val="DevConfigGray"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</w:t>
      </w:r>
      <w:r>
        <w:rPr>
          <w:rStyle w:val="DevConfigGray"/>
          <w:b/>
        </w:rPr>
        <w:t xml:space="preserve">mode </w:t>
      </w:r>
      <w:r w:rsidRPr="00211D4A">
        <w:rPr>
          <w:rStyle w:val="DevConfigGray"/>
          <w:b/>
        </w:rPr>
        <w:t>access</w:t>
      </w:r>
      <w:r w:rsidRPr="00211D4A">
        <w:rPr>
          <w:rStyle w:val="DevConfigGray"/>
        </w:rPr>
        <w:t xml:space="preserve"> </w:t>
      </w:r>
    </w:p>
    <w:p w14:paraId="055844D5" w14:textId="7B72E5B2" w:rsidR="00380064" w:rsidRDefault="00380064" w:rsidP="00380064">
      <w:pPr>
        <w:pStyle w:val="CMD"/>
        <w:rPr>
          <w:rStyle w:val="DevConfigGray"/>
          <w:b/>
        </w:rPr>
      </w:pPr>
      <w:r w:rsidRPr="00211D4A">
        <w:rPr>
          <w:rStyle w:val="DevConfigGray"/>
        </w:rPr>
        <w:t>S2(config-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access </w:t>
      </w:r>
      <w:proofErr w:type="spellStart"/>
      <w:r w:rsidRPr="00211D4A">
        <w:rPr>
          <w:rStyle w:val="DevConfigGray"/>
          <w:b/>
        </w:rPr>
        <w:t>vlan</w:t>
      </w:r>
      <w:proofErr w:type="spellEnd"/>
      <w:r w:rsidRPr="00211D4A">
        <w:rPr>
          <w:rStyle w:val="DevConfigGray"/>
          <w:b/>
        </w:rPr>
        <w:t xml:space="preserve"> 30</w:t>
      </w:r>
    </w:p>
    <w:p w14:paraId="01E2D46E" w14:textId="147585F4" w:rsid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C1DCFFB" wp14:editId="47659CB8">
            <wp:simplePos x="0" y="0"/>
            <wp:positionH relativeFrom="margin">
              <wp:posOffset>62865</wp:posOffset>
            </wp:positionH>
            <wp:positionV relativeFrom="margin">
              <wp:posOffset>1119505</wp:posOffset>
            </wp:positionV>
            <wp:extent cx="5505450" cy="2705100"/>
            <wp:effectExtent l="0" t="0" r="0" b="0"/>
            <wp:wrapTopAndBottom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A</w:t>
      </w:r>
      <w:r w:rsidRPr="00D4725F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signación de puertos en ESW2:</w:t>
      </w:r>
    </w:p>
    <w:p w14:paraId="35ABE793" w14:textId="22904A0C" w:rsidR="00D4725F" w:rsidRP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</w:p>
    <w:p w14:paraId="1019284D" w14:textId="575A64F3" w:rsidR="00380064" w:rsidRDefault="0055493E" w:rsidP="0055493E">
      <w:pPr>
        <w:pStyle w:val="Ttulo4"/>
        <w:rPr>
          <w:b/>
          <w:bCs/>
          <w:color w:val="0F6D66" w:themeColor="accent5" w:themeShade="80"/>
        </w:rPr>
      </w:pPr>
      <w:r w:rsidRPr="0055493E">
        <w:rPr>
          <w:b/>
          <w:bCs/>
          <w:color w:val="0F6D66" w:themeColor="accent5" w:themeShade="80"/>
        </w:rPr>
        <w:t>Paso 2: Asigne las VLAN a los puertos activos en S3.</w:t>
      </w:r>
    </w:p>
    <w:p w14:paraId="7737A478" w14:textId="0C7E941A" w:rsidR="0055493E" w:rsidRPr="0055493E" w:rsidRDefault="0055493E" w:rsidP="0055493E">
      <w:pPr>
        <w:pStyle w:val="CMD"/>
        <w:ind w:left="0"/>
        <w:rPr>
          <w:rFonts w:ascii="Arial" w:eastAsiaTheme="minorHAnsi" w:hAnsi="Arial" w:cs="Arial"/>
          <w:sz w:val="24"/>
          <w:szCs w:val="24"/>
          <w:lang w:val="es-MX"/>
        </w:rPr>
      </w:pPr>
      <w:r w:rsidRPr="0055493E">
        <w:rPr>
          <w:rFonts w:ascii="Arial" w:eastAsiaTheme="minorHAnsi" w:hAnsi="Arial" w:cs="Arial"/>
          <w:sz w:val="24"/>
          <w:szCs w:val="24"/>
          <w:lang w:val="es-MX"/>
        </w:rPr>
        <w:t>S3 usa las mismas asignaciones de puertos de acceso a VLAN que S2. Configure las interfaces como puertos de acceso y asigne las VLAN de la siguiente manera:</w:t>
      </w:r>
    </w:p>
    <w:p w14:paraId="2CAD77F8" w14:textId="6B8800F9" w:rsidR="0055493E" w:rsidRPr="0055493E" w:rsidRDefault="0055493E" w:rsidP="0055493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5493E">
        <w:rPr>
          <w:rFonts w:ascii="Arial" w:hAnsi="Arial" w:cs="Arial"/>
          <w:sz w:val="24"/>
          <w:szCs w:val="24"/>
        </w:rPr>
        <w:t xml:space="preserve">VLAN 10: </w:t>
      </w:r>
      <w:proofErr w:type="spellStart"/>
      <w:r w:rsidRPr="0055493E">
        <w:rPr>
          <w:rFonts w:ascii="Arial" w:hAnsi="Arial" w:cs="Arial"/>
          <w:sz w:val="24"/>
          <w:szCs w:val="24"/>
        </w:rPr>
        <w:t>FastEthernet</w:t>
      </w:r>
      <w:proofErr w:type="spellEnd"/>
      <w:r w:rsidRPr="0055493E">
        <w:rPr>
          <w:rFonts w:ascii="Arial" w:hAnsi="Arial" w:cs="Arial"/>
          <w:sz w:val="24"/>
          <w:szCs w:val="24"/>
        </w:rPr>
        <w:t xml:space="preserve"> 0/11</w:t>
      </w:r>
    </w:p>
    <w:p w14:paraId="15E03FFC" w14:textId="70514A70" w:rsidR="0055493E" w:rsidRPr="0055493E" w:rsidRDefault="0055493E" w:rsidP="0055493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5493E">
        <w:rPr>
          <w:rFonts w:ascii="Arial" w:hAnsi="Arial" w:cs="Arial"/>
          <w:sz w:val="24"/>
          <w:szCs w:val="24"/>
        </w:rPr>
        <w:t xml:space="preserve">VLAN 20: </w:t>
      </w:r>
      <w:proofErr w:type="spellStart"/>
      <w:r w:rsidRPr="0055493E">
        <w:rPr>
          <w:rFonts w:ascii="Arial" w:hAnsi="Arial" w:cs="Arial"/>
          <w:sz w:val="24"/>
          <w:szCs w:val="24"/>
        </w:rPr>
        <w:t>FastEthernet</w:t>
      </w:r>
      <w:proofErr w:type="spellEnd"/>
      <w:r w:rsidRPr="0055493E">
        <w:rPr>
          <w:rFonts w:ascii="Arial" w:hAnsi="Arial" w:cs="Arial"/>
          <w:sz w:val="24"/>
          <w:szCs w:val="24"/>
        </w:rPr>
        <w:t xml:space="preserve"> 0/18</w:t>
      </w:r>
    </w:p>
    <w:p w14:paraId="35E2911C" w14:textId="3A96A64B" w:rsidR="0055493E" w:rsidRPr="0055493E" w:rsidRDefault="0055493E" w:rsidP="0055493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5493E">
        <w:rPr>
          <w:rFonts w:ascii="Arial" w:hAnsi="Arial" w:cs="Arial"/>
          <w:sz w:val="24"/>
          <w:szCs w:val="24"/>
        </w:rPr>
        <w:t xml:space="preserve">VLAN 30: </w:t>
      </w:r>
      <w:proofErr w:type="spellStart"/>
      <w:r w:rsidRPr="0055493E">
        <w:rPr>
          <w:rFonts w:ascii="Arial" w:hAnsi="Arial" w:cs="Arial"/>
          <w:sz w:val="24"/>
          <w:szCs w:val="24"/>
        </w:rPr>
        <w:t>FastEthernet</w:t>
      </w:r>
      <w:proofErr w:type="spellEnd"/>
      <w:r w:rsidRPr="0055493E">
        <w:rPr>
          <w:rFonts w:ascii="Arial" w:hAnsi="Arial" w:cs="Arial"/>
          <w:sz w:val="24"/>
          <w:szCs w:val="24"/>
        </w:rPr>
        <w:t xml:space="preserve"> 0/6</w:t>
      </w:r>
    </w:p>
    <w:p w14:paraId="3972F409" w14:textId="388733FF" w:rsidR="0055493E" w:rsidRPr="003561B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3561BA">
        <w:rPr>
          <w:rStyle w:val="DevConfigGray"/>
        </w:rPr>
        <w:t xml:space="preserve">(config)# </w:t>
      </w:r>
      <w:r w:rsidRPr="008B2B0D">
        <w:rPr>
          <w:rStyle w:val="DevConfigGray"/>
          <w:b/>
        </w:rPr>
        <w:t>interface f0/11</w:t>
      </w:r>
    </w:p>
    <w:p w14:paraId="0A08D9BC" w14:textId="77777777" w:rsidR="0055493E" w:rsidRPr="00211D4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211D4A">
        <w:rPr>
          <w:rStyle w:val="DevConfigGray"/>
        </w:rPr>
        <w:t>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</w:t>
      </w:r>
      <w:r>
        <w:rPr>
          <w:rStyle w:val="DevConfigGray"/>
          <w:b/>
        </w:rPr>
        <w:t xml:space="preserve">mode </w:t>
      </w:r>
      <w:r w:rsidRPr="00211D4A">
        <w:rPr>
          <w:rStyle w:val="DevConfigGray"/>
          <w:b/>
        </w:rPr>
        <w:t>access</w:t>
      </w:r>
      <w:r w:rsidRPr="00211D4A">
        <w:rPr>
          <w:rStyle w:val="DevConfigGray"/>
        </w:rPr>
        <w:t xml:space="preserve"> </w:t>
      </w:r>
    </w:p>
    <w:p w14:paraId="1095BA52" w14:textId="77777777" w:rsidR="0055493E" w:rsidRPr="003561B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3561BA">
        <w:rPr>
          <w:rStyle w:val="DevConfigGray"/>
        </w:rPr>
        <w:t>(config-</w:t>
      </w:r>
      <w:proofErr w:type="gramStart"/>
      <w:r w:rsidRPr="003561BA">
        <w:rPr>
          <w:rStyle w:val="DevConfigGray"/>
        </w:rPr>
        <w:t>if)#</w:t>
      </w:r>
      <w:proofErr w:type="gramEnd"/>
      <w:r w:rsidRPr="003561BA">
        <w:rPr>
          <w:rStyle w:val="DevConfigGray"/>
        </w:rPr>
        <w:t xml:space="preserve"> </w:t>
      </w:r>
      <w:r w:rsidRPr="008B2B0D">
        <w:rPr>
          <w:rStyle w:val="DevConfigGray"/>
          <w:b/>
        </w:rPr>
        <w:t xml:space="preserve">switchport access </w:t>
      </w:r>
      <w:proofErr w:type="spellStart"/>
      <w:r w:rsidRPr="008B2B0D">
        <w:rPr>
          <w:rStyle w:val="DevConfigGray"/>
          <w:b/>
        </w:rPr>
        <w:t>vlan</w:t>
      </w:r>
      <w:proofErr w:type="spellEnd"/>
      <w:r w:rsidRPr="008B2B0D">
        <w:rPr>
          <w:rStyle w:val="DevConfigGray"/>
          <w:b/>
        </w:rPr>
        <w:t xml:space="preserve"> 10</w:t>
      </w:r>
      <w:r w:rsidRPr="003561BA">
        <w:rPr>
          <w:rStyle w:val="DevConfigGray"/>
        </w:rPr>
        <w:t xml:space="preserve"> </w:t>
      </w:r>
    </w:p>
    <w:p w14:paraId="5B199808" w14:textId="77777777" w:rsidR="0055493E" w:rsidRPr="003561B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3561BA">
        <w:rPr>
          <w:rStyle w:val="DevConfigGray"/>
        </w:rPr>
        <w:t>(config-</w:t>
      </w:r>
      <w:proofErr w:type="gramStart"/>
      <w:r w:rsidRPr="003561BA">
        <w:rPr>
          <w:rStyle w:val="DevConfigGray"/>
        </w:rPr>
        <w:t>if)#</w:t>
      </w:r>
      <w:proofErr w:type="gramEnd"/>
      <w:r w:rsidRPr="003561BA">
        <w:rPr>
          <w:rStyle w:val="DevConfigGray"/>
        </w:rPr>
        <w:t xml:space="preserve"> </w:t>
      </w:r>
      <w:r>
        <w:rPr>
          <w:rStyle w:val="DevConfigGray"/>
          <w:b/>
        </w:rPr>
        <w:t>interface f</w:t>
      </w:r>
      <w:r w:rsidRPr="008B2B0D">
        <w:rPr>
          <w:rStyle w:val="DevConfigGray"/>
          <w:b/>
        </w:rPr>
        <w:t>0/18</w:t>
      </w:r>
    </w:p>
    <w:p w14:paraId="7FEA463E" w14:textId="77777777" w:rsidR="0055493E" w:rsidRPr="00211D4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211D4A">
        <w:rPr>
          <w:rStyle w:val="DevConfigGray"/>
        </w:rPr>
        <w:t>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</w:t>
      </w:r>
      <w:r>
        <w:rPr>
          <w:rStyle w:val="DevConfigGray"/>
          <w:b/>
        </w:rPr>
        <w:t xml:space="preserve">mode </w:t>
      </w:r>
      <w:r w:rsidRPr="00211D4A">
        <w:rPr>
          <w:rStyle w:val="DevConfigGray"/>
          <w:b/>
        </w:rPr>
        <w:t>access</w:t>
      </w:r>
      <w:r w:rsidRPr="00211D4A">
        <w:rPr>
          <w:rStyle w:val="DevConfigGray"/>
        </w:rPr>
        <w:t xml:space="preserve"> </w:t>
      </w:r>
    </w:p>
    <w:p w14:paraId="5995A279" w14:textId="77777777" w:rsidR="0055493E" w:rsidRPr="003561B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3561BA">
        <w:rPr>
          <w:rStyle w:val="DevConfigGray"/>
        </w:rPr>
        <w:t>(config-</w:t>
      </w:r>
      <w:proofErr w:type="gramStart"/>
      <w:r w:rsidRPr="003561BA">
        <w:rPr>
          <w:rStyle w:val="DevConfigGray"/>
        </w:rPr>
        <w:t>if)#</w:t>
      </w:r>
      <w:proofErr w:type="gramEnd"/>
      <w:r w:rsidRPr="003561BA">
        <w:rPr>
          <w:rStyle w:val="DevConfigGray"/>
        </w:rPr>
        <w:t xml:space="preserve"> </w:t>
      </w:r>
      <w:r w:rsidRPr="008B2B0D">
        <w:rPr>
          <w:rStyle w:val="DevConfigGray"/>
          <w:b/>
        </w:rPr>
        <w:t xml:space="preserve">switchport access </w:t>
      </w:r>
      <w:proofErr w:type="spellStart"/>
      <w:r w:rsidRPr="008B2B0D">
        <w:rPr>
          <w:rStyle w:val="DevConfigGray"/>
          <w:b/>
        </w:rPr>
        <w:t>vlan</w:t>
      </w:r>
      <w:proofErr w:type="spellEnd"/>
      <w:r w:rsidRPr="008B2B0D">
        <w:rPr>
          <w:rStyle w:val="DevConfigGray"/>
          <w:b/>
        </w:rPr>
        <w:t xml:space="preserve"> 20</w:t>
      </w:r>
      <w:r w:rsidRPr="003561BA">
        <w:rPr>
          <w:rStyle w:val="DevConfigGray"/>
        </w:rPr>
        <w:t xml:space="preserve"> </w:t>
      </w:r>
    </w:p>
    <w:p w14:paraId="5C86CFCD" w14:textId="77777777" w:rsidR="0055493E" w:rsidRPr="003561BA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3561BA">
        <w:rPr>
          <w:rStyle w:val="DevConfigGray"/>
        </w:rPr>
        <w:t>(config-</w:t>
      </w:r>
      <w:proofErr w:type="gramStart"/>
      <w:r w:rsidRPr="003561BA">
        <w:rPr>
          <w:rStyle w:val="DevConfigGray"/>
        </w:rPr>
        <w:t>if)#</w:t>
      </w:r>
      <w:proofErr w:type="gramEnd"/>
      <w:r w:rsidRPr="003561BA">
        <w:rPr>
          <w:rStyle w:val="DevConfigGray"/>
        </w:rPr>
        <w:t xml:space="preserve"> </w:t>
      </w:r>
      <w:r>
        <w:rPr>
          <w:rStyle w:val="DevConfigGray"/>
          <w:b/>
        </w:rPr>
        <w:t>interface f</w:t>
      </w:r>
      <w:r w:rsidRPr="008B2B0D">
        <w:rPr>
          <w:rStyle w:val="DevConfigGray"/>
          <w:b/>
        </w:rPr>
        <w:t>0/6</w:t>
      </w:r>
    </w:p>
    <w:p w14:paraId="3ADECF21" w14:textId="77777777" w:rsidR="0055493E" w:rsidRDefault="0055493E" w:rsidP="0055493E">
      <w:pPr>
        <w:pStyle w:val="CMD"/>
        <w:rPr>
          <w:rStyle w:val="DevConfigGray"/>
        </w:rPr>
      </w:pPr>
      <w:r>
        <w:rPr>
          <w:rStyle w:val="DevConfigGray"/>
        </w:rPr>
        <w:t>S3</w:t>
      </w:r>
      <w:r w:rsidRPr="00211D4A">
        <w:rPr>
          <w:rStyle w:val="DevConfigGray"/>
        </w:rPr>
        <w:t>(config-</w:t>
      </w:r>
      <w:proofErr w:type="gramStart"/>
      <w:r w:rsidRPr="00211D4A">
        <w:rPr>
          <w:rStyle w:val="DevConfigGray"/>
        </w:rPr>
        <w:t>if)#</w:t>
      </w:r>
      <w:proofErr w:type="gramEnd"/>
      <w:r w:rsidRPr="00211D4A">
        <w:rPr>
          <w:rStyle w:val="DevConfigGray"/>
        </w:rPr>
        <w:t xml:space="preserve"> </w:t>
      </w:r>
      <w:r w:rsidRPr="00211D4A">
        <w:rPr>
          <w:rStyle w:val="DevConfigGray"/>
          <w:b/>
        </w:rPr>
        <w:t xml:space="preserve">switchport </w:t>
      </w:r>
      <w:r>
        <w:rPr>
          <w:rStyle w:val="DevConfigGray"/>
          <w:b/>
        </w:rPr>
        <w:t xml:space="preserve">mode </w:t>
      </w:r>
      <w:r w:rsidRPr="00211D4A">
        <w:rPr>
          <w:rStyle w:val="DevConfigGray"/>
          <w:b/>
        </w:rPr>
        <w:t>access</w:t>
      </w:r>
      <w:r w:rsidRPr="00211D4A">
        <w:rPr>
          <w:rStyle w:val="DevConfigGray"/>
        </w:rPr>
        <w:t xml:space="preserve"> </w:t>
      </w:r>
    </w:p>
    <w:p w14:paraId="520499C4" w14:textId="32ED2552" w:rsidR="00D4725F" w:rsidRDefault="0055493E" w:rsidP="00D4725F">
      <w:pPr>
        <w:pStyle w:val="CMD"/>
        <w:rPr>
          <w:rStyle w:val="DevConfigGray"/>
          <w:b/>
        </w:rPr>
      </w:pPr>
      <w:r>
        <w:rPr>
          <w:rStyle w:val="DevConfigGray"/>
        </w:rPr>
        <w:t>S3</w:t>
      </w:r>
      <w:r w:rsidRPr="003561BA">
        <w:rPr>
          <w:rStyle w:val="DevConfigGray"/>
        </w:rPr>
        <w:t>(config-</w:t>
      </w:r>
      <w:proofErr w:type="gramStart"/>
      <w:r w:rsidRPr="003561BA">
        <w:rPr>
          <w:rStyle w:val="DevConfigGray"/>
        </w:rPr>
        <w:t>if)#</w:t>
      </w:r>
      <w:proofErr w:type="gramEnd"/>
      <w:r w:rsidRPr="003561BA">
        <w:rPr>
          <w:rStyle w:val="DevConfigGray"/>
        </w:rPr>
        <w:t xml:space="preserve"> </w:t>
      </w:r>
      <w:r w:rsidRPr="008B2B0D">
        <w:rPr>
          <w:rStyle w:val="DevConfigGray"/>
          <w:b/>
        </w:rPr>
        <w:t xml:space="preserve">switchport access </w:t>
      </w:r>
      <w:proofErr w:type="spellStart"/>
      <w:r w:rsidRPr="008B2B0D">
        <w:rPr>
          <w:rStyle w:val="DevConfigGray"/>
          <w:b/>
        </w:rPr>
        <w:t>vlan</w:t>
      </w:r>
      <w:proofErr w:type="spellEnd"/>
      <w:r w:rsidRPr="008B2B0D">
        <w:rPr>
          <w:rStyle w:val="DevConfigGray"/>
          <w:b/>
        </w:rPr>
        <w:t xml:space="preserve"> 30</w:t>
      </w:r>
    </w:p>
    <w:p w14:paraId="06983952" w14:textId="77777777" w:rsid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</w:p>
    <w:p w14:paraId="3F52AC60" w14:textId="77777777" w:rsid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</w:p>
    <w:p w14:paraId="13C8D6EE" w14:textId="77777777" w:rsid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</w:p>
    <w:p w14:paraId="25E1EDF6" w14:textId="77777777" w:rsid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</w:p>
    <w:p w14:paraId="35F8C8FC" w14:textId="77777777" w:rsid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</w:p>
    <w:p w14:paraId="2DBE66AF" w14:textId="5176111C" w:rsidR="0055493E" w:rsidRPr="00D4725F" w:rsidRDefault="00D4725F" w:rsidP="00D4725F">
      <w:pPr>
        <w:pStyle w:val="CMD"/>
        <w:ind w:left="0"/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F1EA823" wp14:editId="48E4E723">
            <wp:simplePos x="0" y="0"/>
            <wp:positionH relativeFrom="margin">
              <wp:align>center</wp:align>
            </wp:positionH>
            <wp:positionV relativeFrom="margin">
              <wp:posOffset>214630</wp:posOffset>
            </wp:positionV>
            <wp:extent cx="5219700" cy="2657475"/>
            <wp:effectExtent l="0" t="0" r="0" b="9525"/>
            <wp:wrapTopAndBottom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A</w:t>
      </w:r>
      <w:r w:rsidRPr="00D4725F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signación de puertos en ESW</w:t>
      </w:r>
      <w:r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3</w:t>
      </w:r>
      <w:r w:rsidRPr="00D4725F">
        <w:rPr>
          <w:rFonts w:asciiTheme="minorHAnsi" w:eastAsiaTheme="minorHAnsi" w:hAnsiTheme="minorHAnsi" w:cstheme="minorBidi"/>
          <w:i/>
          <w:iCs/>
          <w:sz w:val="24"/>
          <w:szCs w:val="24"/>
          <w:lang w:val="es-MX"/>
        </w:rPr>
        <w:t>:</w:t>
      </w:r>
    </w:p>
    <w:p w14:paraId="7C7620F6" w14:textId="25691FC8" w:rsidR="00DC44B3" w:rsidRDefault="00DC44B3" w:rsidP="00DC44B3">
      <w:pPr>
        <w:pStyle w:val="Ttulo3"/>
        <w:rPr>
          <w:b/>
          <w:bCs/>
        </w:rPr>
      </w:pPr>
      <w:bookmarkStart w:id="24" w:name="_Toc119108782"/>
      <w:r w:rsidRPr="0055493E">
        <w:rPr>
          <w:b/>
          <w:bCs/>
        </w:rPr>
        <w:t xml:space="preserve">Parte </w:t>
      </w:r>
      <w:r>
        <w:rPr>
          <w:b/>
          <w:bCs/>
        </w:rPr>
        <w:t>4</w:t>
      </w:r>
      <w:r w:rsidRPr="0055493E">
        <w:rPr>
          <w:b/>
          <w:bCs/>
        </w:rPr>
        <w:t xml:space="preserve">: </w:t>
      </w:r>
      <w:r w:rsidR="00CB65A1">
        <w:rPr>
          <w:b/>
          <w:bCs/>
        </w:rPr>
        <w:t>configuraciones adicionales</w:t>
      </w:r>
      <w:bookmarkEnd w:id="24"/>
    </w:p>
    <w:p w14:paraId="2C637BB6" w14:textId="62B011E3" w:rsidR="00CB65A1" w:rsidRDefault="00CB65A1" w:rsidP="00CB65A1">
      <w:pPr>
        <w:jc w:val="both"/>
        <w:rPr>
          <w:rFonts w:ascii="Arial" w:hAnsi="Arial" w:cs="Arial"/>
          <w:sz w:val="24"/>
          <w:szCs w:val="24"/>
        </w:rPr>
      </w:pPr>
      <w:r w:rsidRPr="00CB65A1">
        <w:rPr>
          <w:rFonts w:ascii="Arial" w:hAnsi="Arial" w:cs="Arial"/>
          <w:sz w:val="24"/>
          <w:szCs w:val="24"/>
        </w:rPr>
        <w:t>Debido a que se esta utilizando gns3, se deben configurar los siguientes parámetros:</w:t>
      </w:r>
    </w:p>
    <w:p w14:paraId="63E39B4B" w14:textId="2862B971" w:rsidR="00CB65A1" w:rsidRDefault="00CB65A1" w:rsidP="00CB65A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ESW1:</w:t>
      </w:r>
    </w:p>
    <w:p w14:paraId="6B9F954C" w14:textId="2C2B2639" w:rsidR="008933C6" w:rsidRPr="008933C6" w:rsidRDefault="008933C6" w:rsidP="008933C6">
      <w:pPr>
        <w:jc w:val="both"/>
        <w:rPr>
          <w:rFonts w:ascii="Arial" w:hAnsi="Arial" w:cs="Arial"/>
          <w:sz w:val="24"/>
          <w:szCs w:val="24"/>
        </w:rPr>
      </w:pPr>
      <w:r w:rsidRPr="008933C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55C1E04D" wp14:editId="3B058CDC">
            <wp:simplePos x="0" y="0"/>
            <wp:positionH relativeFrom="margin">
              <wp:align>center</wp:align>
            </wp:positionH>
            <wp:positionV relativeFrom="margin">
              <wp:posOffset>4100830</wp:posOffset>
            </wp:positionV>
            <wp:extent cx="2857899" cy="323895"/>
            <wp:effectExtent l="0" t="0" r="0" b="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CC3">
        <w:rPr>
          <w:rFonts w:ascii="Arial" w:hAnsi="Arial" w:cs="Arial"/>
          <w:sz w:val="24"/>
          <w:szCs w:val="24"/>
        </w:rPr>
        <w:t xml:space="preserve">Asignar </w:t>
      </w:r>
      <w:proofErr w:type="spellStart"/>
      <w:r w:rsidR="00774CC3">
        <w:rPr>
          <w:rFonts w:ascii="Arial" w:hAnsi="Arial" w:cs="Arial"/>
          <w:sz w:val="24"/>
          <w:szCs w:val="24"/>
        </w:rPr>
        <w:t>ip</w:t>
      </w:r>
      <w:proofErr w:type="spellEnd"/>
      <w:r w:rsidR="00774CC3">
        <w:rPr>
          <w:rFonts w:ascii="Arial" w:hAnsi="Arial" w:cs="Arial"/>
          <w:sz w:val="24"/>
          <w:szCs w:val="24"/>
        </w:rPr>
        <w:t xml:space="preserve"> a la vlan99</w:t>
      </w:r>
    </w:p>
    <w:p w14:paraId="2B899641" w14:textId="03EF837B" w:rsidR="00A65CD9" w:rsidRDefault="00774CC3" w:rsidP="00CB65A1">
      <w:pPr>
        <w:jc w:val="both"/>
        <w:rPr>
          <w:rFonts w:ascii="Arial" w:hAnsi="Arial" w:cs="Arial"/>
          <w:sz w:val="24"/>
          <w:szCs w:val="24"/>
        </w:rPr>
      </w:pPr>
      <w:r w:rsidRPr="008933C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78A9833F" wp14:editId="1693A9E0">
            <wp:simplePos x="0" y="0"/>
            <wp:positionH relativeFrom="margin">
              <wp:align>center</wp:align>
            </wp:positionH>
            <wp:positionV relativeFrom="page">
              <wp:posOffset>7400925</wp:posOffset>
            </wp:positionV>
            <wp:extent cx="3933825" cy="2219325"/>
            <wp:effectExtent l="0" t="0" r="9525" b="9525"/>
            <wp:wrapTopAndBottom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3C6" w:rsidRPr="00A65CD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398DCF45" wp14:editId="6375F82B">
            <wp:simplePos x="0" y="0"/>
            <wp:positionH relativeFrom="margin">
              <wp:align>center</wp:align>
            </wp:positionH>
            <wp:positionV relativeFrom="margin">
              <wp:posOffset>4639310</wp:posOffset>
            </wp:positionV>
            <wp:extent cx="2848373" cy="1686160"/>
            <wp:effectExtent l="0" t="0" r="9525" b="0"/>
            <wp:wrapTopAndBottom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CD9">
        <w:rPr>
          <w:rFonts w:ascii="Arial" w:hAnsi="Arial" w:cs="Arial"/>
          <w:sz w:val="24"/>
          <w:szCs w:val="24"/>
        </w:rPr>
        <w:t>Colocar las interfaces Fa1/0 y Fa1/1 de manera troncal</w:t>
      </w:r>
    </w:p>
    <w:p w14:paraId="18B51641" w14:textId="50866783" w:rsidR="008933C6" w:rsidRPr="00CB65A1" w:rsidRDefault="008933C6" w:rsidP="00CB65A1">
      <w:pPr>
        <w:jc w:val="both"/>
        <w:rPr>
          <w:rFonts w:ascii="Arial" w:hAnsi="Arial" w:cs="Arial"/>
          <w:sz w:val="24"/>
          <w:szCs w:val="24"/>
        </w:rPr>
      </w:pPr>
    </w:p>
    <w:p w14:paraId="4F3A29DE" w14:textId="7492B464" w:rsidR="00CB65A1" w:rsidRDefault="00CB65A1" w:rsidP="00CB65A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ESW2:</w:t>
      </w:r>
    </w:p>
    <w:p w14:paraId="3B1F6148" w14:textId="602A1E38" w:rsidR="00774CC3" w:rsidRPr="00774CC3" w:rsidRDefault="000612FC" w:rsidP="00774CC3">
      <w:pPr>
        <w:jc w:val="both"/>
        <w:rPr>
          <w:rFonts w:ascii="Arial" w:hAnsi="Arial" w:cs="Arial"/>
          <w:sz w:val="24"/>
          <w:szCs w:val="24"/>
        </w:rPr>
      </w:pPr>
      <w:r w:rsidRPr="000612F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5F99449D" wp14:editId="3F889A05">
            <wp:simplePos x="0" y="0"/>
            <wp:positionH relativeFrom="margin">
              <wp:posOffset>1167765</wp:posOffset>
            </wp:positionH>
            <wp:positionV relativeFrom="margin">
              <wp:posOffset>519430</wp:posOffset>
            </wp:positionV>
            <wp:extent cx="2838846" cy="381053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CC3" w:rsidRPr="00774CC3">
        <w:rPr>
          <w:rFonts w:ascii="Arial" w:hAnsi="Arial" w:cs="Arial"/>
          <w:sz w:val="24"/>
          <w:szCs w:val="24"/>
        </w:rPr>
        <w:t xml:space="preserve">Asignar </w:t>
      </w:r>
      <w:proofErr w:type="spellStart"/>
      <w:r w:rsidR="00774CC3" w:rsidRPr="00774CC3">
        <w:rPr>
          <w:rFonts w:ascii="Arial" w:hAnsi="Arial" w:cs="Arial"/>
          <w:sz w:val="24"/>
          <w:szCs w:val="24"/>
        </w:rPr>
        <w:t>ip</w:t>
      </w:r>
      <w:proofErr w:type="spellEnd"/>
      <w:r w:rsidR="00774CC3" w:rsidRPr="00774CC3">
        <w:rPr>
          <w:rFonts w:ascii="Arial" w:hAnsi="Arial" w:cs="Arial"/>
          <w:sz w:val="24"/>
          <w:szCs w:val="24"/>
        </w:rPr>
        <w:t xml:space="preserve"> a la vlan99</w:t>
      </w:r>
    </w:p>
    <w:p w14:paraId="3D9C6FC9" w14:textId="734DF8A3" w:rsidR="00CB65A1" w:rsidRDefault="00CB65A1" w:rsidP="00CB65A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ESW3:</w:t>
      </w:r>
    </w:p>
    <w:p w14:paraId="339CD9ED" w14:textId="6AAE8B8F" w:rsidR="000612FC" w:rsidRPr="000612FC" w:rsidRDefault="00AC43DA" w:rsidP="000612FC">
      <w:pPr>
        <w:jc w:val="both"/>
        <w:rPr>
          <w:rFonts w:ascii="Arial" w:hAnsi="Arial" w:cs="Arial"/>
          <w:sz w:val="24"/>
          <w:szCs w:val="24"/>
        </w:rPr>
      </w:pPr>
      <w:r w:rsidRPr="00AC43D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56DDD746" wp14:editId="6767A4C7">
            <wp:simplePos x="0" y="0"/>
            <wp:positionH relativeFrom="margin">
              <wp:posOffset>1158240</wp:posOffset>
            </wp:positionH>
            <wp:positionV relativeFrom="margin">
              <wp:posOffset>1386205</wp:posOffset>
            </wp:positionV>
            <wp:extent cx="2867425" cy="352474"/>
            <wp:effectExtent l="0" t="0" r="9525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2FC" w:rsidRPr="000612FC">
        <w:drawing>
          <wp:anchor distT="0" distB="0" distL="114300" distR="114300" simplePos="0" relativeHeight="251746304" behindDoc="0" locked="0" layoutInCell="1" allowOverlap="1" wp14:anchorId="23613124" wp14:editId="62A6F5F6">
            <wp:simplePos x="0" y="0"/>
            <wp:positionH relativeFrom="margin">
              <wp:posOffset>1167765</wp:posOffset>
            </wp:positionH>
            <wp:positionV relativeFrom="margin">
              <wp:posOffset>519430</wp:posOffset>
            </wp:positionV>
            <wp:extent cx="2838846" cy="381053"/>
            <wp:effectExtent l="0" t="0" r="0" b="0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2FC" w:rsidRPr="000612FC">
        <w:rPr>
          <w:rFonts w:ascii="Arial" w:hAnsi="Arial" w:cs="Arial"/>
          <w:sz w:val="24"/>
          <w:szCs w:val="24"/>
        </w:rPr>
        <w:t xml:space="preserve">Asignar </w:t>
      </w:r>
      <w:proofErr w:type="spellStart"/>
      <w:r w:rsidR="000612FC" w:rsidRPr="000612FC">
        <w:rPr>
          <w:rFonts w:ascii="Arial" w:hAnsi="Arial" w:cs="Arial"/>
          <w:sz w:val="24"/>
          <w:szCs w:val="24"/>
        </w:rPr>
        <w:t>ip</w:t>
      </w:r>
      <w:proofErr w:type="spellEnd"/>
      <w:r w:rsidR="000612FC" w:rsidRPr="000612FC">
        <w:rPr>
          <w:rFonts w:ascii="Arial" w:hAnsi="Arial" w:cs="Arial"/>
          <w:sz w:val="24"/>
          <w:szCs w:val="24"/>
        </w:rPr>
        <w:t xml:space="preserve"> a la vlan99</w:t>
      </w:r>
    </w:p>
    <w:p w14:paraId="571EF2CB" w14:textId="7F0A19F7" w:rsidR="00AC43DA" w:rsidRPr="000F674A" w:rsidRDefault="000F674A" w:rsidP="000F674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F674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036C19DF" wp14:editId="14ADECB3">
            <wp:simplePos x="0" y="0"/>
            <wp:positionH relativeFrom="margin">
              <wp:align>center</wp:align>
            </wp:positionH>
            <wp:positionV relativeFrom="margin">
              <wp:posOffset>1976755</wp:posOffset>
            </wp:positionV>
            <wp:extent cx="3267531" cy="4791744"/>
            <wp:effectExtent l="0" t="0" r="9525" b="8890"/>
            <wp:wrapTopAndBottom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DA" w:rsidRPr="00AC43DA">
        <w:rPr>
          <w:rFonts w:ascii="Arial" w:hAnsi="Arial" w:cs="Arial"/>
          <w:sz w:val="24"/>
          <w:szCs w:val="24"/>
        </w:rPr>
        <w:t xml:space="preserve">Configuración de </w:t>
      </w:r>
      <w:proofErr w:type="spellStart"/>
      <w:r w:rsidR="00AC43DA" w:rsidRPr="00AC43DA">
        <w:rPr>
          <w:rFonts w:ascii="Arial" w:hAnsi="Arial" w:cs="Arial"/>
          <w:sz w:val="24"/>
          <w:szCs w:val="24"/>
        </w:rPr>
        <w:t>PC´s</w:t>
      </w:r>
      <w:proofErr w:type="spellEnd"/>
    </w:p>
    <w:p w14:paraId="7DA5806C" w14:textId="513CA34C" w:rsidR="000F674A" w:rsidRDefault="000F674A" w:rsidP="00CB65A1">
      <w:pPr>
        <w:pStyle w:val="Ttulo3"/>
        <w:rPr>
          <w:b/>
          <w:bCs/>
        </w:rPr>
      </w:pPr>
    </w:p>
    <w:p w14:paraId="1E518263" w14:textId="3803D965" w:rsidR="000F674A" w:rsidRDefault="000F674A" w:rsidP="000F674A"/>
    <w:p w14:paraId="06B7D1D5" w14:textId="54F99F8F" w:rsidR="000F674A" w:rsidRDefault="000F674A" w:rsidP="000F674A"/>
    <w:p w14:paraId="076B2039" w14:textId="33BFD412" w:rsidR="000F674A" w:rsidRDefault="000F674A" w:rsidP="000F674A"/>
    <w:p w14:paraId="61377434" w14:textId="77777777" w:rsidR="000F674A" w:rsidRPr="000F674A" w:rsidRDefault="000F674A" w:rsidP="000F674A"/>
    <w:p w14:paraId="557D4090" w14:textId="680E0A14" w:rsidR="00CB65A1" w:rsidRDefault="00CB65A1" w:rsidP="00CB65A1">
      <w:pPr>
        <w:pStyle w:val="Ttulo3"/>
        <w:rPr>
          <w:b/>
          <w:bCs/>
        </w:rPr>
      </w:pPr>
      <w:bookmarkStart w:id="25" w:name="_Toc119108783"/>
      <w:r w:rsidRPr="0055493E">
        <w:rPr>
          <w:b/>
          <w:bCs/>
        </w:rPr>
        <w:t xml:space="preserve">Parte </w:t>
      </w:r>
      <w:r>
        <w:rPr>
          <w:b/>
          <w:bCs/>
        </w:rPr>
        <w:t>5</w:t>
      </w:r>
      <w:r w:rsidRPr="0055493E">
        <w:rPr>
          <w:b/>
          <w:bCs/>
        </w:rPr>
        <w:t xml:space="preserve">: </w:t>
      </w:r>
      <w:r>
        <w:rPr>
          <w:b/>
          <w:bCs/>
        </w:rPr>
        <w:t>Verificar conectividad</w:t>
      </w:r>
      <w:bookmarkEnd w:id="25"/>
    </w:p>
    <w:p w14:paraId="09A6D583" w14:textId="708F1E7C" w:rsidR="00AC43DA" w:rsidRDefault="000F674A" w:rsidP="00AC43DA">
      <w:pPr>
        <w:rPr>
          <w:rFonts w:ascii="Arial" w:hAnsi="Arial" w:cs="Arial"/>
          <w:i/>
          <w:iCs/>
          <w:sz w:val="24"/>
          <w:szCs w:val="24"/>
        </w:rPr>
      </w:pPr>
      <w:r w:rsidRPr="000F674A">
        <w:rPr>
          <w:rFonts w:ascii="Arial" w:hAnsi="Arial" w:cs="Arial"/>
          <w:i/>
          <w:iCs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564E34A7" wp14:editId="76E2F6A7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4029637" cy="1219370"/>
            <wp:effectExtent l="0" t="0" r="9525" b="0"/>
            <wp:wrapTopAndBottom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DA" w:rsidRPr="00AC43DA">
        <w:rPr>
          <w:rFonts w:ascii="Arial" w:hAnsi="Arial" w:cs="Arial"/>
          <w:i/>
          <w:iCs/>
          <w:sz w:val="24"/>
          <w:szCs w:val="24"/>
        </w:rPr>
        <w:t>Ping de la PC1 a la PC4 (VLAN 10)</w:t>
      </w:r>
      <w:r w:rsidR="00AC43DA">
        <w:rPr>
          <w:rFonts w:ascii="Arial" w:hAnsi="Arial" w:cs="Arial"/>
          <w:i/>
          <w:iCs/>
          <w:sz w:val="24"/>
          <w:szCs w:val="24"/>
        </w:rPr>
        <w:t>:</w:t>
      </w:r>
    </w:p>
    <w:p w14:paraId="55FFFF25" w14:textId="03D3D496" w:rsidR="000F674A" w:rsidRDefault="000F674A" w:rsidP="00AC43DA">
      <w:pPr>
        <w:rPr>
          <w:rFonts w:ascii="Arial" w:hAnsi="Arial" w:cs="Arial"/>
          <w:i/>
          <w:iCs/>
          <w:sz w:val="24"/>
          <w:szCs w:val="24"/>
        </w:rPr>
      </w:pPr>
    </w:p>
    <w:p w14:paraId="7797ABFA" w14:textId="46B9E43C" w:rsidR="00AC43DA" w:rsidRPr="00AC43DA" w:rsidRDefault="000F02E9" w:rsidP="00AC43DA">
      <w:pPr>
        <w:rPr>
          <w:rFonts w:ascii="Arial" w:hAnsi="Arial" w:cs="Arial"/>
          <w:i/>
          <w:iCs/>
          <w:sz w:val="24"/>
          <w:szCs w:val="24"/>
        </w:rPr>
      </w:pPr>
      <w:r w:rsidRPr="000F02E9">
        <w:rPr>
          <w:rFonts w:ascii="Arial" w:hAnsi="Arial" w:cs="Arial"/>
          <w:i/>
          <w:iCs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71F3A06E" wp14:editId="12F58A7E">
            <wp:simplePos x="0" y="0"/>
            <wp:positionH relativeFrom="margin">
              <wp:align>center</wp:align>
            </wp:positionH>
            <wp:positionV relativeFrom="margin">
              <wp:posOffset>2348230</wp:posOffset>
            </wp:positionV>
            <wp:extent cx="3982006" cy="1276528"/>
            <wp:effectExtent l="0" t="0" r="0" b="0"/>
            <wp:wrapTopAndBottom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DA" w:rsidRPr="00AC43DA">
        <w:rPr>
          <w:rFonts w:ascii="Arial" w:hAnsi="Arial" w:cs="Arial"/>
          <w:i/>
          <w:iCs/>
          <w:sz w:val="24"/>
          <w:szCs w:val="24"/>
        </w:rPr>
        <w:t>Ping de la PC</w:t>
      </w:r>
      <w:r w:rsidR="00AC43DA">
        <w:rPr>
          <w:rFonts w:ascii="Arial" w:hAnsi="Arial" w:cs="Arial"/>
          <w:i/>
          <w:iCs/>
          <w:sz w:val="24"/>
          <w:szCs w:val="24"/>
        </w:rPr>
        <w:t>2</w:t>
      </w:r>
      <w:r w:rsidR="00AC43DA" w:rsidRPr="00AC43DA">
        <w:rPr>
          <w:rFonts w:ascii="Arial" w:hAnsi="Arial" w:cs="Arial"/>
          <w:i/>
          <w:iCs/>
          <w:sz w:val="24"/>
          <w:szCs w:val="24"/>
        </w:rPr>
        <w:t xml:space="preserve"> a la PC</w:t>
      </w:r>
      <w:r w:rsidR="00AC43DA">
        <w:rPr>
          <w:rFonts w:ascii="Arial" w:hAnsi="Arial" w:cs="Arial"/>
          <w:i/>
          <w:iCs/>
          <w:sz w:val="24"/>
          <w:szCs w:val="24"/>
        </w:rPr>
        <w:t>5</w:t>
      </w:r>
      <w:r w:rsidR="00AC43DA" w:rsidRPr="00AC43DA">
        <w:rPr>
          <w:rFonts w:ascii="Arial" w:hAnsi="Arial" w:cs="Arial"/>
          <w:i/>
          <w:iCs/>
          <w:sz w:val="24"/>
          <w:szCs w:val="24"/>
        </w:rPr>
        <w:t xml:space="preserve"> (VLAN </w:t>
      </w:r>
      <w:r w:rsidR="00AC43DA">
        <w:rPr>
          <w:rFonts w:ascii="Arial" w:hAnsi="Arial" w:cs="Arial"/>
          <w:i/>
          <w:iCs/>
          <w:sz w:val="24"/>
          <w:szCs w:val="24"/>
        </w:rPr>
        <w:t>2</w:t>
      </w:r>
      <w:r w:rsidR="00AC43DA" w:rsidRPr="00AC43DA">
        <w:rPr>
          <w:rFonts w:ascii="Arial" w:hAnsi="Arial" w:cs="Arial"/>
          <w:i/>
          <w:iCs/>
          <w:sz w:val="24"/>
          <w:szCs w:val="24"/>
        </w:rPr>
        <w:t>0)</w:t>
      </w:r>
      <w:r w:rsidR="00AC43DA">
        <w:rPr>
          <w:rFonts w:ascii="Arial" w:hAnsi="Arial" w:cs="Arial"/>
          <w:i/>
          <w:iCs/>
          <w:sz w:val="24"/>
          <w:szCs w:val="24"/>
        </w:rPr>
        <w:t>:</w:t>
      </w:r>
    </w:p>
    <w:p w14:paraId="30924CC3" w14:textId="18EBE0CC" w:rsidR="00AC43DA" w:rsidRDefault="00AC43DA" w:rsidP="00AC43DA">
      <w:pPr>
        <w:rPr>
          <w:rFonts w:ascii="Arial" w:hAnsi="Arial" w:cs="Arial"/>
          <w:i/>
          <w:iCs/>
          <w:sz w:val="24"/>
          <w:szCs w:val="24"/>
        </w:rPr>
      </w:pPr>
    </w:p>
    <w:p w14:paraId="57500D70" w14:textId="3ACA6281" w:rsidR="00AC43DA" w:rsidRPr="00AC43DA" w:rsidRDefault="000F02E9" w:rsidP="00AC43DA">
      <w:pPr>
        <w:rPr>
          <w:rFonts w:ascii="Arial" w:hAnsi="Arial" w:cs="Arial"/>
          <w:i/>
          <w:iCs/>
          <w:sz w:val="24"/>
          <w:szCs w:val="24"/>
        </w:rPr>
      </w:pPr>
      <w:r w:rsidRPr="000F02E9">
        <w:rPr>
          <w:rFonts w:ascii="Arial" w:hAnsi="Arial" w:cs="Arial"/>
          <w:i/>
          <w:iCs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1F9E98D" wp14:editId="0131C170">
            <wp:simplePos x="0" y="0"/>
            <wp:positionH relativeFrom="margin">
              <wp:align>center</wp:align>
            </wp:positionH>
            <wp:positionV relativeFrom="margin">
              <wp:posOffset>4215130</wp:posOffset>
            </wp:positionV>
            <wp:extent cx="4048690" cy="1238423"/>
            <wp:effectExtent l="0" t="0" r="0" b="0"/>
            <wp:wrapTopAndBottom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DA" w:rsidRPr="00AC43DA">
        <w:rPr>
          <w:rFonts w:ascii="Arial" w:hAnsi="Arial" w:cs="Arial"/>
          <w:i/>
          <w:iCs/>
          <w:sz w:val="24"/>
          <w:szCs w:val="24"/>
        </w:rPr>
        <w:t>Ping de la PC</w:t>
      </w:r>
      <w:r w:rsidR="00AC43DA">
        <w:rPr>
          <w:rFonts w:ascii="Arial" w:hAnsi="Arial" w:cs="Arial"/>
          <w:i/>
          <w:iCs/>
          <w:sz w:val="24"/>
          <w:szCs w:val="24"/>
        </w:rPr>
        <w:t>3</w:t>
      </w:r>
      <w:r w:rsidR="00AC43DA" w:rsidRPr="00AC43DA">
        <w:rPr>
          <w:rFonts w:ascii="Arial" w:hAnsi="Arial" w:cs="Arial"/>
          <w:i/>
          <w:iCs/>
          <w:sz w:val="24"/>
          <w:szCs w:val="24"/>
        </w:rPr>
        <w:t xml:space="preserve"> a la PC</w:t>
      </w:r>
      <w:r w:rsidR="00AC43DA">
        <w:rPr>
          <w:rFonts w:ascii="Arial" w:hAnsi="Arial" w:cs="Arial"/>
          <w:i/>
          <w:iCs/>
          <w:sz w:val="24"/>
          <w:szCs w:val="24"/>
        </w:rPr>
        <w:t>6</w:t>
      </w:r>
      <w:r w:rsidR="00AC43DA" w:rsidRPr="00AC43DA">
        <w:rPr>
          <w:rFonts w:ascii="Arial" w:hAnsi="Arial" w:cs="Arial"/>
          <w:i/>
          <w:iCs/>
          <w:sz w:val="24"/>
          <w:szCs w:val="24"/>
        </w:rPr>
        <w:t xml:space="preserve"> (VLAN </w:t>
      </w:r>
      <w:r w:rsidR="00AC43DA">
        <w:rPr>
          <w:rFonts w:ascii="Arial" w:hAnsi="Arial" w:cs="Arial"/>
          <w:i/>
          <w:iCs/>
          <w:sz w:val="24"/>
          <w:szCs w:val="24"/>
        </w:rPr>
        <w:t>3</w:t>
      </w:r>
      <w:r w:rsidR="00AC43DA" w:rsidRPr="00AC43DA">
        <w:rPr>
          <w:rFonts w:ascii="Arial" w:hAnsi="Arial" w:cs="Arial"/>
          <w:i/>
          <w:iCs/>
          <w:sz w:val="24"/>
          <w:szCs w:val="24"/>
        </w:rPr>
        <w:t>0)</w:t>
      </w:r>
      <w:r w:rsidR="00AC43DA">
        <w:rPr>
          <w:rFonts w:ascii="Arial" w:hAnsi="Arial" w:cs="Arial"/>
          <w:i/>
          <w:iCs/>
          <w:sz w:val="24"/>
          <w:szCs w:val="24"/>
        </w:rPr>
        <w:t>:</w:t>
      </w:r>
    </w:p>
    <w:p w14:paraId="6FCE4593" w14:textId="60BFD7E5" w:rsidR="00AC43DA" w:rsidRPr="00AC43DA" w:rsidRDefault="00AC43DA" w:rsidP="00AC43DA">
      <w:pPr>
        <w:rPr>
          <w:rFonts w:ascii="Arial" w:hAnsi="Arial" w:cs="Arial"/>
          <w:i/>
          <w:iCs/>
          <w:sz w:val="24"/>
          <w:szCs w:val="24"/>
        </w:rPr>
      </w:pPr>
    </w:p>
    <w:p w14:paraId="494E220E" w14:textId="4FAC8491" w:rsidR="00CB65A1" w:rsidRPr="00CB65A1" w:rsidRDefault="00CB65A1" w:rsidP="00CB65A1"/>
    <w:p w14:paraId="3E2B8F9F" w14:textId="223A32DF" w:rsidR="00DC44B3" w:rsidRPr="0055493E" w:rsidRDefault="00DC44B3" w:rsidP="0055493E">
      <w:pPr>
        <w:sectPr w:rsidR="00DC44B3" w:rsidRPr="0055493E" w:rsidSect="005650A4">
          <w:pgSz w:w="12240" w:h="15840"/>
          <w:pgMar w:top="1417" w:right="1701" w:bottom="1417" w:left="1701" w:header="567" w:footer="708" w:gutter="0"/>
          <w:cols w:space="708"/>
          <w:docGrid w:linePitch="360"/>
        </w:sectPr>
      </w:pPr>
    </w:p>
    <w:p w14:paraId="7F5A16D9" w14:textId="0E8DE049" w:rsidR="002E5A4F" w:rsidRDefault="002E5A4F" w:rsidP="002E5A4F">
      <w:pPr>
        <w:pStyle w:val="Ttulo1"/>
        <w:rPr>
          <w:b/>
          <w:bCs/>
        </w:rPr>
      </w:pPr>
      <w:bookmarkStart w:id="26" w:name="_Toc119108784"/>
      <w:r w:rsidRPr="002E5A4F">
        <w:rPr>
          <w:b/>
          <w:bCs/>
        </w:rPr>
        <w:t>Conclusiones:</w:t>
      </w:r>
      <w:bookmarkEnd w:id="26"/>
    </w:p>
    <w:p w14:paraId="166484ED" w14:textId="4E4D6085" w:rsidR="00B078B4" w:rsidRDefault="00B078B4" w:rsidP="00B078B4">
      <w:pPr>
        <w:rPr>
          <w:rFonts w:ascii="Arial" w:hAnsi="Arial" w:cs="Arial"/>
          <w:b/>
          <w:bCs/>
          <w:sz w:val="28"/>
          <w:szCs w:val="28"/>
        </w:rPr>
      </w:pPr>
      <w:r w:rsidRPr="00B078B4">
        <w:rPr>
          <w:rFonts w:ascii="Arial" w:hAnsi="Arial" w:cs="Arial"/>
          <w:b/>
          <w:bCs/>
          <w:sz w:val="28"/>
          <w:szCs w:val="28"/>
        </w:rPr>
        <w:t>Cruz Chávez Alan Francisco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1D5E4C8A" w14:textId="77777777" w:rsidR="00C94A1B" w:rsidRDefault="00C94A1B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La 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configuración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de una </w:t>
      </w:r>
      <w:r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si bien puede parecer no tan difícil si hay que seguir bastantes pasos para que todo funcione correctamente</w:t>
      </w:r>
      <w:r>
        <w:rPr>
          <w:rFonts w:ascii="Arial" w:hAnsi="Arial" w:cs="Arial"/>
          <w:color w:val="000000"/>
          <w:sz w:val="24"/>
          <w:szCs w:val="24"/>
          <w:shd w:val="clear" w:color="auto" w:fill="FFFDF8"/>
        </w:rPr>
        <w:t>, y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a sea desde agregar las </w:t>
      </w:r>
      <w:r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o los puertos a estas o en el otro caso quitarlos 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siempre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hay que ser riguroso en ello</w:t>
      </w:r>
      <w:r>
        <w:rPr>
          <w:rFonts w:ascii="Arial" w:hAnsi="Arial" w:cs="Arial"/>
          <w:color w:val="000000"/>
          <w:sz w:val="24"/>
          <w:szCs w:val="24"/>
          <w:shd w:val="clear" w:color="auto" w:fill="FFFDF8"/>
        </w:rPr>
        <w:t>.</w:t>
      </w:r>
    </w:p>
    <w:p w14:paraId="23D23E0F" w14:textId="77777777" w:rsidR="00263BCC" w:rsidRDefault="00C94A1B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En 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el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desarrollo de esta práctica se 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usó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una </w:t>
      </w:r>
      <w:r>
        <w:rPr>
          <w:rFonts w:ascii="Arial" w:hAnsi="Arial" w:cs="Arial"/>
          <w:color w:val="000000"/>
          <w:sz w:val="24"/>
          <w:szCs w:val="24"/>
          <w:shd w:val="clear" w:color="auto" w:fill="FFFDF8"/>
        </w:rPr>
        <w:t>ISO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que contenía el </w:t>
      </w:r>
      <w:proofErr w:type="spellStart"/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router</w:t>
      </w:r>
      <w:proofErr w:type="spellEnd"/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especificado por la maestra del grupo ya que de todos los que había era el que nos permitiría hacer la implementación de estas.</w:t>
      </w:r>
    </w:p>
    <w:p w14:paraId="6D7255E4" w14:textId="209AE282" w:rsidR="00C94A1B" w:rsidRPr="00C94A1B" w:rsidRDefault="00C94A1B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Las </w:t>
      </w:r>
      <w:r w:rsid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se configuran en el swit</w:t>
      </w:r>
      <w:r w:rsid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ch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por lo cual a este cada que se configura debemos colocar </w:t>
      </w:r>
      <w:r w:rsid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p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uertos comandos que utilizamos como configuración </w:t>
      </w:r>
      <w:r w:rsidR="00263BCC"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básica</w:t>
      </w: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. </w:t>
      </w:r>
    </w:p>
    <w:p w14:paraId="4E2A672A" w14:textId="77777777" w:rsidR="00263BCC" w:rsidRDefault="00C94A1B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C94A1B">
        <w:rPr>
          <w:rFonts w:ascii="Arial" w:hAnsi="Arial" w:cs="Arial"/>
          <w:color w:val="000000"/>
          <w:sz w:val="24"/>
          <w:szCs w:val="24"/>
          <w:shd w:val="clear" w:color="auto" w:fill="FFFDF8"/>
        </w:rPr>
        <w:t>Y su uso principal es que una VLAN divide los grupos de usuarios de la red de una red física real en segmentos de redes lógicas.</w:t>
      </w:r>
    </w:p>
    <w:p w14:paraId="154AB54D" w14:textId="70F04F98" w:rsidR="00B078B4" w:rsidRDefault="00B078B4" w:rsidP="00263BC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078B4">
        <w:rPr>
          <w:rFonts w:ascii="Arial" w:hAnsi="Arial" w:cs="Arial"/>
          <w:b/>
          <w:bCs/>
          <w:sz w:val="28"/>
          <w:szCs w:val="28"/>
        </w:rPr>
        <w:t>Gómez Salas Hugo Santiago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6C971EC5" w14:textId="77777777" w:rsidR="00263BCC" w:rsidRDefault="00263BCC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En esta práctica entendimos él funcionamiento de una VLAN y todos los pasos necesarios para la creación y configuración de la misma, también se comprendió la utilidad de dividir a los usuarios en grupos para un buen manejo de los datos.</w:t>
      </w:r>
    </w:p>
    <w:p w14:paraId="34C2D806" w14:textId="0AE41F72" w:rsidR="00B078B4" w:rsidRDefault="00B078B4" w:rsidP="00263BC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078B4">
        <w:rPr>
          <w:rFonts w:ascii="Arial" w:hAnsi="Arial" w:cs="Arial"/>
          <w:b/>
          <w:bCs/>
          <w:sz w:val="28"/>
          <w:szCs w:val="28"/>
        </w:rPr>
        <w:t>Mendoza Rodríguez Israel</w:t>
      </w:r>
      <w:r>
        <w:rPr>
          <w:rFonts w:ascii="Arial" w:hAnsi="Arial" w:cs="Arial"/>
          <w:b/>
          <w:bCs/>
          <w:sz w:val="28"/>
          <w:szCs w:val="28"/>
        </w:rPr>
        <w:t>:</w:t>
      </w:r>
      <w:r w:rsidRPr="00B078B4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83A6EEE" w14:textId="77777777" w:rsidR="00263BCC" w:rsidRDefault="00263BCC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Esta </w:t>
      </w:r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práctica</w:t>
      </w:r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fue muy interesante porque llevamos a la práctica la teoría de las </w:t>
      </w:r>
      <w:proofErr w:type="spellStart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vlans</w:t>
      </w:r>
      <w:proofErr w:type="spellEnd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que hemos visto en clases, lo más importante fue segmentar mejor nuestros quipos, para esto es importante tener bien identificados los puertos, para permitir al acceso correcto a cada dispositivo a través de la </w:t>
      </w:r>
      <w:proofErr w:type="spellStart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proofErr w:type="spellEnd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a la que pertenecen, por ejemplo en esta </w:t>
      </w:r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práctica</w:t>
      </w:r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creamos una </w:t>
      </w:r>
      <w:proofErr w:type="spellStart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proofErr w:type="spellEnd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para estudiantes, otra para la facultad, </w:t>
      </w:r>
      <w:proofErr w:type="spellStart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guest</w:t>
      </w:r>
      <w:proofErr w:type="spellEnd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y Management/Native y cada equipo no puede acceder a una </w:t>
      </w:r>
      <w:proofErr w:type="spellStart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proofErr w:type="spellEnd"/>
      <w:r w:rsidRPr="00263BCC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a la cual no se le permita el acceso.</w:t>
      </w:r>
    </w:p>
    <w:p w14:paraId="5FBFE659" w14:textId="3ECFB856" w:rsidR="00B078B4" w:rsidRDefault="00B078B4" w:rsidP="00263BC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078B4">
        <w:rPr>
          <w:rFonts w:ascii="Arial" w:hAnsi="Arial" w:cs="Arial"/>
          <w:b/>
          <w:bCs/>
          <w:sz w:val="28"/>
          <w:szCs w:val="28"/>
        </w:rPr>
        <w:t>Ramírez Galindo Karina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41DFA0EC" w14:textId="45F498A3" w:rsidR="00AA5062" w:rsidRDefault="00AA5062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Las </w:t>
      </w:r>
      <w:proofErr w:type="spellStart"/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proofErr w:type="spellEnd"/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ayudan a reducir el tamaño de broadcast y facilitan bastante la administración de la red, por que permiten separar la red en segmentos. La comunicación que existe entre </w:t>
      </w:r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>estas</w:t>
      </w:r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 xml:space="preserve"> es gracias a los enlaces troncales, que son enlaces punto a punto entre dispositivos de la red que transportan varias </w:t>
      </w:r>
      <w:proofErr w:type="spellStart"/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>vlan</w:t>
      </w:r>
      <w:proofErr w:type="spellEnd"/>
      <w:r w:rsidRPr="00AA5062">
        <w:rPr>
          <w:rFonts w:ascii="Arial" w:hAnsi="Arial" w:cs="Arial"/>
          <w:color w:val="000000"/>
          <w:sz w:val="24"/>
          <w:szCs w:val="24"/>
          <w:shd w:val="clear" w:color="auto" w:fill="FFFDF8"/>
        </w:rPr>
        <w:t>.</w:t>
      </w:r>
    </w:p>
    <w:p w14:paraId="53908F9D" w14:textId="26E9A482" w:rsidR="00AA5062" w:rsidRDefault="00AA5062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DF8"/>
        </w:rPr>
        <w:t>Así podemos tener un mejor control sobre el acceso de los usuarios y los diferentes departamentos, si fuera el caso de una empresa.</w:t>
      </w:r>
    </w:p>
    <w:p w14:paraId="6C58CEEA" w14:textId="01454F9A" w:rsidR="00AA5062" w:rsidRDefault="00AA5062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</w:p>
    <w:p w14:paraId="26F86489" w14:textId="77777777" w:rsidR="00AA5062" w:rsidRPr="00AA5062" w:rsidRDefault="00AA5062" w:rsidP="00263B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DF8"/>
        </w:rPr>
      </w:pPr>
    </w:p>
    <w:bookmarkStart w:id="27" w:name="_Toc11910878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860348386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198CBE77" w14:textId="4CA162EC" w:rsidR="002E5A4F" w:rsidRPr="002E5A4F" w:rsidRDefault="002E5A4F">
          <w:pPr>
            <w:pStyle w:val="Ttulo1"/>
            <w:rPr>
              <w:b/>
              <w:bCs/>
            </w:rPr>
          </w:pPr>
          <w:r w:rsidRPr="002E5A4F">
            <w:rPr>
              <w:b/>
              <w:bCs/>
              <w:lang w:val="es-ES"/>
            </w:rPr>
            <w:t>Referencias</w:t>
          </w:r>
          <w:bookmarkEnd w:id="27"/>
        </w:p>
        <w:sdt>
          <w:sdtPr>
            <w:id w:val="-573587230"/>
            <w:bibliography/>
          </w:sdtPr>
          <w:sdtContent>
            <w:p w14:paraId="64A1D823" w14:textId="77777777" w:rsidR="00731F7A" w:rsidRDefault="002E5A4F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516"/>
              </w:tblGrid>
              <w:tr w:rsidR="00731F7A" w14:paraId="5E32D4E7" w14:textId="77777777">
                <w:trPr>
                  <w:divId w:val="1279606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2AEB8F" w14:textId="05854482" w:rsidR="00731F7A" w:rsidRDefault="00731F7A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9B8B12" w14:textId="77777777" w:rsidR="00731F7A" w:rsidRDefault="00731F7A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CCNA, «Enrutamiento Intra VLAN vs Inter VLAN,» [En línea]. Available: https://ccnadesdecero.com/curso/intra-vlan-vs-inter-vlan/.</w:t>
                    </w:r>
                  </w:p>
                </w:tc>
              </w:tr>
              <w:tr w:rsidR="00731F7A" w14:paraId="1D4B7916" w14:textId="77777777">
                <w:trPr>
                  <w:divId w:val="1279606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1E97EE" w14:textId="77777777" w:rsidR="00731F7A" w:rsidRDefault="00731F7A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B76286" w14:textId="77777777" w:rsidR="00731F7A" w:rsidRDefault="00731F7A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CISCO, «Creación de una VLAN,» [En línea]. Available: https://www.sapalomera.cat/moodlecf/RS/2/course/module3/index.html#3.2.1.2.</w:t>
                    </w:r>
                  </w:p>
                </w:tc>
              </w:tr>
            </w:tbl>
            <w:p w14:paraId="737102A0" w14:textId="77777777" w:rsidR="00731F7A" w:rsidRDefault="00731F7A">
              <w:pPr>
                <w:divId w:val="1279606536"/>
                <w:rPr>
                  <w:rFonts w:eastAsia="Times New Roman"/>
                  <w:noProof/>
                </w:rPr>
              </w:pPr>
            </w:p>
            <w:p w14:paraId="47738C9C" w14:textId="1F6B3538" w:rsidR="002E5A4F" w:rsidRDefault="002E5A4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3E2014C" w14:textId="77777777" w:rsidR="002E5A4F" w:rsidRPr="002E5A4F" w:rsidRDefault="002E5A4F" w:rsidP="002E5A4F"/>
    <w:p w14:paraId="576BD3A6" w14:textId="77777777" w:rsidR="002E5A4F" w:rsidRPr="00B819DC" w:rsidRDefault="002E5A4F" w:rsidP="002E5A4F">
      <w:pPr>
        <w:spacing w:after="209" w:line="247" w:lineRule="auto"/>
        <w:ind w:right="15"/>
        <w:rPr>
          <w:sz w:val="24"/>
          <w:szCs w:val="24"/>
        </w:rPr>
      </w:pPr>
    </w:p>
    <w:sectPr w:rsidR="002E5A4F" w:rsidRPr="00B819DC" w:rsidSect="005650A4">
      <w:pgSz w:w="12240" w:h="15840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F8C98" w14:textId="77777777" w:rsidR="0077362F" w:rsidRDefault="0077362F" w:rsidP="00232027">
      <w:pPr>
        <w:spacing w:after="0" w:line="240" w:lineRule="auto"/>
      </w:pPr>
      <w:r>
        <w:separator/>
      </w:r>
    </w:p>
  </w:endnote>
  <w:endnote w:type="continuationSeparator" w:id="0">
    <w:p w14:paraId="5EC8EF42" w14:textId="77777777" w:rsidR="0077362F" w:rsidRDefault="0077362F" w:rsidP="00232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288AB" w14:textId="77777777" w:rsidR="0077362F" w:rsidRDefault="0077362F" w:rsidP="00232027">
      <w:pPr>
        <w:spacing w:after="0" w:line="240" w:lineRule="auto"/>
      </w:pPr>
      <w:r>
        <w:separator/>
      </w:r>
    </w:p>
  </w:footnote>
  <w:footnote w:type="continuationSeparator" w:id="0">
    <w:p w14:paraId="62DA746D" w14:textId="77777777" w:rsidR="0077362F" w:rsidRDefault="0077362F" w:rsidP="00232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05" w:type="dxa"/>
      <w:tblInd w:w="-7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232027" w14:paraId="2322E1AE" w14:textId="77777777" w:rsidTr="00293C82">
      <w:trPr>
        <w:trHeight w:val="299"/>
      </w:trPr>
      <w:tc>
        <w:tcPr>
          <w:tcW w:w="9606" w:type="dxa"/>
          <w:vAlign w:val="center"/>
        </w:tcPr>
        <w:p w14:paraId="79BD6BC9" w14:textId="2AC2F18C" w:rsidR="00232027" w:rsidRPr="00A52203" w:rsidRDefault="00000000" w:rsidP="0076342A">
          <w:pPr>
            <w:pStyle w:val="Encabezado"/>
            <w:jc w:val="right"/>
            <w:rPr>
              <w:color w:val="000000"/>
            </w:rPr>
          </w:pPr>
          <w:sdt>
            <w:sdtPr>
              <w:rPr>
                <w:rFonts w:ascii="Arial" w:hAnsi="Arial" w:cs="Arial"/>
                <w:b/>
                <w:color w:val="000000"/>
                <w:sz w:val="20"/>
                <w:szCs w:val="20"/>
              </w:rPr>
              <w:alias w:val="Título"/>
              <w:id w:val="270904908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4771A">
                <w:rPr>
                  <w:rFonts w:ascii="Arial" w:hAnsi="Arial" w:cs="Arial"/>
                  <w:b/>
                  <w:color w:val="000000"/>
                  <w:sz w:val="20"/>
                  <w:szCs w:val="20"/>
                </w:rPr>
                <w:t>Configuración VLAN</w:t>
              </w:r>
            </w:sdtContent>
          </w:sdt>
          <w:r w:rsidR="00232027" w:rsidRPr="00A52203">
            <w:rPr>
              <w:rFonts w:ascii="Arial" w:hAnsi="Arial" w:cs="Arial"/>
              <w:color w:val="000000"/>
              <w:sz w:val="20"/>
              <w:szCs w:val="20"/>
            </w:rPr>
            <w:t xml:space="preserve"> - </w:t>
          </w:r>
          <w:sdt>
            <w:sdtPr>
              <w:rPr>
                <w:rFonts w:ascii="Arial" w:hAnsi="Arial" w:cs="Arial"/>
                <w:color w:val="000000"/>
                <w:sz w:val="20"/>
                <w:szCs w:val="20"/>
              </w:rPr>
              <w:alias w:val="Autor"/>
              <w:id w:val="-28519422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0F30A5">
                <w:rPr>
                  <w:rFonts w:ascii="Arial" w:hAnsi="Arial" w:cs="Arial"/>
                  <w:color w:val="000000"/>
                  <w:sz w:val="20"/>
                  <w:szCs w:val="20"/>
                </w:rPr>
                <w:t>Equipo 3</w:t>
              </w:r>
            </w:sdtContent>
          </w:sdt>
        </w:p>
      </w:tc>
      <w:tc>
        <w:tcPr>
          <w:tcW w:w="699" w:type="dxa"/>
          <w:shd w:val="clear" w:color="auto" w:fill="1E9AAB" w:themeFill="accent1" w:themeFillShade="80"/>
          <w:vAlign w:val="center"/>
        </w:tcPr>
        <w:p w14:paraId="72DCFEAB" w14:textId="77777777" w:rsidR="00232027" w:rsidRPr="00A52203" w:rsidRDefault="00232027" w:rsidP="00232027">
          <w:pPr>
            <w:pStyle w:val="Encabezado"/>
            <w:jc w:val="center"/>
            <w:rPr>
              <w:rFonts w:ascii="Arial" w:hAnsi="Arial" w:cs="Arial"/>
              <w:b/>
              <w:color w:val="F8F8F8"/>
              <w:sz w:val="20"/>
              <w:szCs w:val="20"/>
            </w:rPr>
          </w:pPr>
          <w:r w:rsidRPr="00A52203">
            <w:rPr>
              <w:rFonts w:ascii="Arial" w:hAnsi="Arial" w:cs="Arial"/>
              <w:b/>
              <w:color w:val="F8F8F8"/>
              <w:sz w:val="20"/>
              <w:szCs w:val="20"/>
            </w:rPr>
            <w:fldChar w:fldCharType="begin"/>
          </w:r>
          <w:r w:rsidRPr="00A52203">
            <w:rPr>
              <w:rFonts w:ascii="Arial" w:hAnsi="Arial" w:cs="Arial"/>
              <w:b/>
              <w:color w:val="F8F8F8"/>
              <w:sz w:val="20"/>
              <w:szCs w:val="20"/>
            </w:rPr>
            <w:instrText xml:space="preserve"> PAGE   \* MERGEFORMAT </w:instrText>
          </w:r>
          <w:r w:rsidRPr="00A52203">
            <w:rPr>
              <w:rFonts w:ascii="Arial" w:hAnsi="Arial" w:cs="Arial"/>
              <w:b/>
              <w:color w:val="F8F8F8"/>
              <w:sz w:val="20"/>
              <w:szCs w:val="20"/>
            </w:rPr>
            <w:fldChar w:fldCharType="separate"/>
          </w:r>
          <w:r w:rsidRPr="00A52203">
            <w:rPr>
              <w:rFonts w:ascii="Arial" w:hAnsi="Arial" w:cs="Arial"/>
              <w:b/>
              <w:noProof/>
              <w:color w:val="F8F8F8"/>
              <w:sz w:val="20"/>
              <w:szCs w:val="20"/>
            </w:rPr>
            <w:t>2</w:t>
          </w:r>
          <w:r w:rsidRPr="00A52203">
            <w:rPr>
              <w:rFonts w:ascii="Arial" w:hAnsi="Arial" w:cs="Arial"/>
              <w:b/>
              <w:noProof/>
              <w:color w:val="F8F8F8"/>
              <w:sz w:val="20"/>
              <w:szCs w:val="20"/>
            </w:rPr>
            <w:fldChar w:fldCharType="end"/>
          </w:r>
        </w:p>
      </w:tc>
    </w:tr>
  </w:tbl>
  <w:p w14:paraId="0C3897EC" w14:textId="77777777" w:rsidR="00232027" w:rsidRDefault="0076342A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B5E4DB" wp14:editId="2319A6E3">
              <wp:simplePos x="0" y="0"/>
              <wp:positionH relativeFrom="column">
                <wp:posOffset>-419308</wp:posOffset>
              </wp:positionH>
              <wp:positionV relativeFrom="paragraph">
                <wp:posOffset>122283</wp:posOffset>
              </wp:positionV>
              <wp:extent cx="6497411" cy="11686"/>
              <wp:effectExtent l="19050" t="19050" r="36830" b="2667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97411" cy="11686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8789EE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9.65pt" to="478.6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" strokecolor="#1d99aa [16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FBF"/>
    <w:multiLevelType w:val="hybridMultilevel"/>
    <w:tmpl w:val="2AD811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2735A"/>
    <w:multiLevelType w:val="hybridMultilevel"/>
    <w:tmpl w:val="9BB4F3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816BFB"/>
    <w:multiLevelType w:val="hybridMultilevel"/>
    <w:tmpl w:val="9356E5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933BD"/>
    <w:multiLevelType w:val="hybridMultilevel"/>
    <w:tmpl w:val="389AB32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DF1B50"/>
    <w:multiLevelType w:val="hybridMultilevel"/>
    <w:tmpl w:val="FAF4E736"/>
    <w:lvl w:ilvl="0" w:tplc="080A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6" w15:restartNumberingAfterBreak="0">
    <w:nsid w:val="34893966"/>
    <w:multiLevelType w:val="hybridMultilevel"/>
    <w:tmpl w:val="2466A1B0"/>
    <w:lvl w:ilvl="0" w:tplc="4CD62D9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4ED86CAB"/>
    <w:multiLevelType w:val="hybridMultilevel"/>
    <w:tmpl w:val="610C6828"/>
    <w:lvl w:ilvl="0" w:tplc="2D4E5716">
      <w:start w:val="1"/>
      <w:numFmt w:val="bullet"/>
      <w:lvlText w:val="•"/>
      <w:lvlJc w:val="left"/>
      <w:pPr>
        <w:ind w:left="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5E0A5A">
      <w:start w:val="1"/>
      <w:numFmt w:val="bullet"/>
      <w:lvlText w:val="o"/>
      <w:lvlJc w:val="left"/>
      <w:pPr>
        <w:ind w:left="15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025B74">
      <w:start w:val="1"/>
      <w:numFmt w:val="bullet"/>
      <w:lvlText w:val="▪"/>
      <w:lvlJc w:val="left"/>
      <w:pPr>
        <w:ind w:left="23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AADA72">
      <w:start w:val="1"/>
      <w:numFmt w:val="bullet"/>
      <w:lvlText w:val="•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D0971A">
      <w:start w:val="1"/>
      <w:numFmt w:val="bullet"/>
      <w:lvlText w:val="o"/>
      <w:lvlJc w:val="left"/>
      <w:pPr>
        <w:ind w:left="37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9AC82A">
      <w:start w:val="1"/>
      <w:numFmt w:val="bullet"/>
      <w:lvlText w:val="▪"/>
      <w:lvlJc w:val="left"/>
      <w:pPr>
        <w:ind w:left="4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B48380">
      <w:start w:val="1"/>
      <w:numFmt w:val="bullet"/>
      <w:lvlText w:val="•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3467EC">
      <w:start w:val="1"/>
      <w:numFmt w:val="bullet"/>
      <w:lvlText w:val="o"/>
      <w:lvlJc w:val="left"/>
      <w:pPr>
        <w:ind w:left="5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0AD084">
      <w:start w:val="1"/>
      <w:numFmt w:val="bullet"/>
      <w:lvlText w:val="▪"/>
      <w:lvlJc w:val="left"/>
      <w:pPr>
        <w:ind w:left="6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77613C5"/>
    <w:multiLevelType w:val="hybridMultilevel"/>
    <w:tmpl w:val="0688F0B8"/>
    <w:lvl w:ilvl="0" w:tplc="08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644E516F"/>
    <w:multiLevelType w:val="hybridMultilevel"/>
    <w:tmpl w:val="99AA86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8F68E5"/>
    <w:multiLevelType w:val="hybridMultilevel"/>
    <w:tmpl w:val="EB34E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A02D7"/>
    <w:multiLevelType w:val="hybridMultilevel"/>
    <w:tmpl w:val="3BAA6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3839B0"/>
    <w:multiLevelType w:val="hybridMultilevel"/>
    <w:tmpl w:val="8C68F778"/>
    <w:lvl w:ilvl="0" w:tplc="6672BC12">
      <w:start w:val="1"/>
      <w:numFmt w:val="bullet"/>
      <w:lvlText w:val="•"/>
      <w:lvlJc w:val="left"/>
      <w:pPr>
        <w:ind w:left="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0834E6">
      <w:start w:val="1"/>
      <w:numFmt w:val="bullet"/>
      <w:lvlText w:val="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5C06C6">
      <w:start w:val="1"/>
      <w:numFmt w:val="bullet"/>
      <w:lvlText w:val="▪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64CED0">
      <w:start w:val="1"/>
      <w:numFmt w:val="bullet"/>
      <w:lvlText w:val="•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FE691C">
      <w:start w:val="1"/>
      <w:numFmt w:val="bullet"/>
      <w:lvlText w:val="o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4C716C">
      <w:start w:val="1"/>
      <w:numFmt w:val="bullet"/>
      <w:lvlText w:val="▪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FA4504">
      <w:start w:val="1"/>
      <w:numFmt w:val="bullet"/>
      <w:lvlText w:val="•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80C7B4">
      <w:start w:val="1"/>
      <w:numFmt w:val="bullet"/>
      <w:lvlText w:val="o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0A9FC">
      <w:start w:val="1"/>
      <w:numFmt w:val="bullet"/>
      <w:lvlText w:val="▪"/>
      <w:lvlJc w:val="left"/>
      <w:pPr>
        <w:ind w:left="66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358578D"/>
    <w:multiLevelType w:val="hybridMultilevel"/>
    <w:tmpl w:val="3A30A430"/>
    <w:lvl w:ilvl="0" w:tplc="3ABCB63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2A2B5B"/>
    <w:multiLevelType w:val="hybridMultilevel"/>
    <w:tmpl w:val="E7DED1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402C4B"/>
    <w:multiLevelType w:val="hybridMultilevel"/>
    <w:tmpl w:val="FF284D08"/>
    <w:lvl w:ilvl="0" w:tplc="972E69B2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F536840"/>
    <w:multiLevelType w:val="hybridMultilevel"/>
    <w:tmpl w:val="39C6D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210438">
    <w:abstractNumId w:val="1"/>
  </w:num>
  <w:num w:numId="2" w16cid:durableId="975454623">
    <w:abstractNumId w:val="9"/>
  </w:num>
  <w:num w:numId="3" w16cid:durableId="323818431">
    <w:abstractNumId w:val="6"/>
  </w:num>
  <w:num w:numId="4" w16cid:durableId="884873331">
    <w:abstractNumId w:val="16"/>
  </w:num>
  <w:num w:numId="5" w16cid:durableId="345063782">
    <w:abstractNumId w:val="14"/>
  </w:num>
  <w:num w:numId="6" w16cid:durableId="1509250994">
    <w:abstractNumId w:val="13"/>
  </w:num>
  <w:num w:numId="7" w16cid:durableId="637877765">
    <w:abstractNumId w:val="8"/>
  </w:num>
  <w:num w:numId="8" w16cid:durableId="1444617775">
    <w:abstractNumId w:val="5"/>
  </w:num>
  <w:num w:numId="9" w16cid:durableId="321474484">
    <w:abstractNumId w:val="11"/>
  </w:num>
  <w:num w:numId="10" w16cid:durableId="1893618115">
    <w:abstractNumId w:val="12"/>
  </w:num>
  <w:num w:numId="11" w16cid:durableId="376392605">
    <w:abstractNumId w:val="17"/>
  </w:num>
  <w:num w:numId="12" w16cid:durableId="1411737402">
    <w:abstractNumId w:val="10"/>
  </w:num>
  <w:num w:numId="13" w16cid:durableId="209074113">
    <w:abstractNumId w:val="3"/>
  </w:num>
  <w:num w:numId="14" w16cid:durableId="1236356526">
    <w:abstractNumId w:val="7"/>
  </w:num>
  <w:num w:numId="15" w16cid:durableId="1057514661">
    <w:abstractNumId w:val="2"/>
  </w:num>
  <w:num w:numId="16" w16cid:durableId="1917937117">
    <w:abstractNumId w:val="4"/>
  </w:num>
  <w:num w:numId="17" w16cid:durableId="1382553938">
    <w:abstractNumId w:val="0"/>
  </w:num>
  <w:num w:numId="18" w16cid:durableId="2702848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948"/>
    <w:rsid w:val="00015F40"/>
    <w:rsid w:val="00016E22"/>
    <w:rsid w:val="000612FC"/>
    <w:rsid w:val="00064B22"/>
    <w:rsid w:val="000B1B9E"/>
    <w:rsid w:val="000C64EA"/>
    <w:rsid w:val="000D0236"/>
    <w:rsid w:val="000D0970"/>
    <w:rsid w:val="000F02E9"/>
    <w:rsid w:val="000F0A89"/>
    <w:rsid w:val="000F30A5"/>
    <w:rsid w:val="000F5EF7"/>
    <w:rsid w:val="000F674A"/>
    <w:rsid w:val="00142518"/>
    <w:rsid w:val="00145738"/>
    <w:rsid w:val="001706E0"/>
    <w:rsid w:val="00171694"/>
    <w:rsid w:val="00175118"/>
    <w:rsid w:val="001856FF"/>
    <w:rsid w:val="001B2399"/>
    <w:rsid w:val="001B7531"/>
    <w:rsid w:val="001C2EB0"/>
    <w:rsid w:val="001F4DE4"/>
    <w:rsid w:val="00202E0D"/>
    <w:rsid w:val="00206B3B"/>
    <w:rsid w:val="002309E3"/>
    <w:rsid w:val="002314D9"/>
    <w:rsid w:val="00232027"/>
    <w:rsid w:val="00263BCC"/>
    <w:rsid w:val="00274625"/>
    <w:rsid w:val="00293C82"/>
    <w:rsid w:val="002B23E0"/>
    <w:rsid w:val="002C3060"/>
    <w:rsid w:val="002C622B"/>
    <w:rsid w:val="002D00AA"/>
    <w:rsid w:val="002E2717"/>
    <w:rsid w:val="002E5A4F"/>
    <w:rsid w:val="003021F9"/>
    <w:rsid w:val="0030311F"/>
    <w:rsid w:val="00322FF2"/>
    <w:rsid w:val="003426EF"/>
    <w:rsid w:val="00380064"/>
    <w:rsid w:val="003834B9"/>
    <w:rsid w:val="0038398B"/>
    <w:rsid w:val="00385626"/>
    <w:rsid w:val="0039234B"/>
    <w:rsid w:val="003A6B76"/>
    <w:rsid w:val="003F1948"/>
    <w:rsid w:val="004154C6"/>
    <w:rsid w:val="004163DC"/>
    <w:rsid w:val="004264AD"/>
    <w:rsid w:val="004A23D4"/>
    <w:rsid w:val="004A3207"/>
    <w:rsid w:val="004A3B48"/>
    <w:rsid w:val="004D2201"/>
    <w:rsid w:val="004E23C4"/>
    <w:rsid w:val="004E2468"/>
    <w:rsid w:val="004F7B29"/>
    <w:rsid w:val="00501A09"/>
    <w:rsid w:val="00523005"/>
    <w:rsid w:val="00532088"/>
    <w:rsid w:val="005400D9"/>
    <w:rsid w:val="00541833"/>
    <w:rsid w:val="0055493E"/>
    <w:rsid w:val="005610AC"/>
    <w:rsid w:val="005614BE"/>
    <w:rsid w:val="005650A4"/>
    <w:rsid w:val="00566263"/>
    <w:rsid w:val="0058708D"/>
    <w:rsid w:val="005A6537"/>
    <w:rsid w:val="005C2A73"/>
    <w:rsid w:val="005E641D"/>
    <w:rsid w:val="00615FBA"/>
    <w:rsid w:val="00625800"/>
    <w:rsid w:val="006323F5"/>
    <w:rsid w:val="0066672F"/>
    <w:rsid w:val="00694731"/>
    <w:rsid w:val="006A6893"/>
    <w:rsid w:val="006C3D78"/>
    <w:rsid w:val="006C6C5E"/>
    <w:rsid w:val="00702B16"/>
    <w:rsid w:val="00720B45"/>
    <w:rsid w:val="00731F7A"/>
    <w:rsid w:val="0074774D"/>
    <w:rsid w:val="0076342A"/>
    <w:rsid w:val="0077362F"/>
    <w:rsid w:val="00774CC3"/>
    <w:rsid w:val="00786A21"/>
    <w:rsid w:val="007A0614"/>
    <w:rsid w:val="007C6C3C"/>
    <w:rsid w:val="007F1876"/>
    <w:rsid w:val="00815721"/>
    <w:rsid w:val="0082533A"/>
    <w:rsid w:val="008436B0"/>
    <w:rsid w:val="00861F74"/>
    <w:rsid w:val="0086339A"/>
    <w:rsid w:val="00880021"/>
    <w:rsid w:val="008933C6"/>
    <w:rsid w:val="00895386"/>
    <w:rsid w:val="008A6AA4"/>
    <w:rsid w:val="008B33F1"/>
    <w:rsid w:val="008C4809"/>
    <w:rsid w:val="008D214B"/>
    <w:rsid w:val="008D4883"/>
    <w:rsid w:val="00911764"/>
    <w:rsid w:val="00913DC6"/>
    <w:rsid w:val="00917143"/>
    <w:rsid w:val="00962654"/>
    <w:rsid w:val="00983C99"/>
    <w:rsid w:val="00993413"/>
    <w:rsid w:val="009942C3"/>
    <w:rsid w:val="009A343F"/>
    <w:rsid w:val="009C0B36"/>
    <w:rsid w:val="009C6391"/>
    <w:rsid w:val="00A15B59"/>
    <w:rsid w:val="00A2270D"/>
    <w:rsid w:val="00A31A51"/>
    <w:rsid w:val="00A4647E"/>
    <w:rsid w:val="00A47321"/>
    <w:rsid w:val="00A65CD9"/>
    <w:rsid w:val="00A67A07"/>
    <w:rsid w:val="00AA4FCD"/>
    <w:rsid w:val="00AA5062"/>
    <w:rsid w:val="00AC43DA"/>
    <w:rsid w:val="00AC76AA"/>
    <w:rsid w:val="00AD1736"/>
    <w:rsid w:val="00AF5731"/>
    <w:rsid w:val="00B078B4"/>
    <w:rsid w:val="00B13A47"/>
    <w:rsid w:val="00B3179D"/>
    <w:rsid w:val="00B3667A"/>
    <w:rsid w:val="00B50881"/>
    <w:rsid w:val="00B66AAE"/>
    <w:rsid w:val="00B727C1"/>
    <w:rsid w:val="00B7340F"/>
    <w:rsid w:val="00B819DC"/>
    <w:rsid w:val="00B83D0F"/>
    <w:rsid w:val="00BC08C9"/>
    <w:rsid w:val="00BC5C3D"/>
    <w:rsid w:val="00BD67FC"/>
    <w:rsid w:val="00BD7C67"/>
    <w:rsid w:val="00BF2A38"/>
    <w:rsid w:val="00C071A7"/>
    <w:rsid w:val="00C34DC0"/>
    <w:rsid w:val="00C44CB0"/>
    <w:rsid w:val="00C72D67"/>
    <w:rsid w:val="00C775B4"/>
    <w:rsid w:val="00C822F7"/>
    <w:rsid w:val="00C94A1B"/>
    <w:rsid w:val="00CB4AC1"/>
    <w:rsid w:val="00CB594C"/>
    <w:rsid w:val="00CB65A1"/>
    <w:rsid w:val="00CB6B56"/>
    <w:rsid w:val="00CF1BBC"/>
    <w:rsid w:val="00D01123"/>
    <w:rsid w:val="00D12713"/>
    <w:rsid w:val="00D147DE"/>
    <w:rsid w:val="00D23C0C"/>
    <w:rsid w:val="00D376E8"/>
    <w:rsid w:val="00D4192F"/>
    <w:rsid w:val="00D4725F"/>
    <w:rsid w:val="00D575B7"/>
    <w:rsid w:val="00D74E34"/>
    <w:rsid w:val="00D75E3D"/>
    <w:rsid w:val="00D95CFF"/>
    <w:rsid w:val="00DA4976"/>
    <w:rsid w:val="00DA57FA"/>
    <w:rsid w:val="00DC44B3"/>
    <w:rsid w:val="00DE415E"/>
    <w:rsid w:val="00E11C49"/>
    <w:rsid w:val="00E33EE2"/>
    <w:rsid w:val="00E45A7A"/>
    <w:rsid w:val="00E4771A"/>
    <w:rsid w:val="00E54AD7"/>
    <w:rsid w:val="00E60664"/>
    <w:rsid w:val="00E65D56"/>
    <w:rsid w:val="00E72081"/>
    <w:rsid w:val="00E83558"/>
    <w:rsid w:val="00EA3EA5"/>
    <w:rsid w:val="00EB1738"/>
    <w:rsid w:val="00EC1B47"/>
    <w:rsid w:val="00EE3315"/>
    <w:rsid w:val="00F0475A"/>
    <w:rsid w:val="00F228CD"/>
    <w:rsid w:val="00F6399A"/>
    <w:rsid w:val="00F87E65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618D9"/>
  <w15:chartTrackingRefBased/>
  <w15:docId w15:val="{D3654605-2410-4D2E-8D89-9E422EE78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2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DCEE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DCEE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D99A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F2A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DCEE0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15F40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4E23C4"/>
    <w:rPr>
      <w:rFonts w:asciiTheme="majorHAnsi" w:eastAsiaTheme="majorEastAsia" w:hAnsiTheme="majorHAnsi" w:cstheme="majorBidi"/>
      <w:color w:val="1D99AA" w:themeColor="accent1" w:themeShade="7F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E23C4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2320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027"/>
  </w:style>
  <w:style w:type="paragraph" w:styleId="Piedepgina">
    <w:name w:val="footer"/>
    <w:basedOn w:val="Normal"/>
    <w:link w:val="PiedepginaCar"/>
    <w:uiPriority w:val="99"/>
    <w:unhideWhenUsed/>
    <w:rsid w:val="002320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027"/>
  </w:style>
  <w:style w:type="table" w:styleId="Tablaconcuadrcula">
    <w:name w:val="Table Grid"/>
    <w:basedOn w:val="Tablanormal"/>
    <w:uiPriority w:val="59"/>
    <w:rsid w:val="00232027"/>
    <w:pPr>
      <w:spacing w:after="0" w:line="240" w:lineRule="auto"/>
    </w:pPr>
    <w:rPr>
      <w:rFonts w:eastAsiaTheme="minorEastAsia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72D67"/>
    <w:pPr>
      <w:ind w:left="720"/>
      <w:contextualSpacing/>
    </w:pPr>
  </w:style>
  <w:style w:type="table" w:customStyle="1" w:styleId="TableGrid">
    <w:name w:val="TableGrid"/>
    <w:rsid w:val="000D0236"/>
    <w:pPr>
      <w:spacing w:after="0" w:line="240" w:lineRule="auto"/>
    </w:pPr>
    <w:rPr>
      <w:rFonts w:eastAsia="Times New Roman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6323F5"/>
    <w:rPr>
      <w:rFonts w:asciiTheme="majorHAnsi" w:eastAsiaTheme="majorEastAsia" w:hAnsiTheme="majorHAnsi" w:cstheme="majorBidi"/>
      <w:color w:val="4DCEE0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323F5"/>
    <w:pPr>
      <w:outlineLvl w:val="9"/>
    </w:pPr>
    <w:rPr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6323F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323F5"/>
    <w:rPr>
      <w:color w:val="FFFF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650A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9A343F"/>
    <w:rPr>
      <w:rFonts w:asciiTheme="majorHAnsi" w:eastAsiaTheme="majorEastAsia" w:hAnsiTheme="majorHAnsi" w:cstheme="majorBidi"/>
      <w:color w:val="4DCEE0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15721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415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4A3B48"/>
  </w:style>
  <w:style w:type="paragraph" w:customStyle="1" w:styleId="TableText">
    <w:name w:val="Table Text"/>
    <w:basedOn w:val="Normal"/>
    <w:link w:val="TableTextChar"/>
    <w:qFormat/>
    <w:rsid w:val="00F87E65"/>
    <w:pPr>
      <w:keepNext/>
      <w:spacing w:before="60" w:after="60" w:line="240" w:lineRule="auto"/>
    </w:pPr>
    <w:rPr>
      <w:rFonts w:ascii="Arial" w:eastAsia="Calibri" w:hAnsi="Arial" w:cs="Times New Roman"/>
      <w:sz w:val="20"/>
      <w:szCs w:val="20"/>
      <w:lang w:val="en-US"/>
    </w:rPr>
  </w:style>
  <w:style w:type="character" w:customStyle="1" w:styleId="TableTextChar">
    <w:name w:val="Table Text Char"/>
    <w:link w:val="TableText"/>
    <w:rsid w:val="00F87E65"/>
    <w:rPr>
      <w:rFonts w:ascii="Arial" w:eastAsia="Calibri" w:hAnsi="Arial" w:cs="Times New Roman"/>
      <w:sz w:val="20"/>
      <w:szCs w:val="20"/>
      <w:lang w:val="en-US"/>
    </w:rPr>
  </w:style>
  <w:style w:type="paragraph" w:customStyle="1" w:styleId="TableHeading">
    <w:name w:val="Table Heading"/>
    <w:basedOn w:val="Normal"/>
    <w:qFormat/>
    <w:rsid w:val="00F87E65"/>
    <w:pPr>
      <w:keepNext/>
      <w:spacing w:before="120" w:after="120" w:line="276" w:lineRule="auto"/>
      <w:jc w:val="center"/>
    </w:pPr>
    <w:rPr>
      <w:rFonts w:ascii="Arial" w:eastAsia="Calibri" w:hAnsi="Arial" w:cs="Times New Roman"/>
      <w:b/>
      <w:sz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BF2A38"/>
    <w:rPr>
      <w:rFonts w:asciiTheme="majorHAnsi" w:eastAsiaTheme="majorEastAsia" w:hAnsiTheme="majorHAnsi" w:cstheme="majorBidi"/>
      <w:i/>
      <w:iCs/>
      <w:color w:val="4DCEE0" w:themeColor="accent1" w:themeShade="BF"/>
    </w:rPr>
  </w:style>
  <w:style w:type="paragraph" w:customStyle="1" w:styleId="StepHead">
    <w:name w:val="Step Head"/>
    <w:basedOn w:val="Normal"/>
    <w:next w:val="BodyTextL25"/>
    <w:qFormat/>
    <w:rsid w:val="00380064"/>
    <w:pPr>
      <w:keepNext/>
      <w:numPr>
        <w:ilvl w:val="1"/>
        <w:numId w:val="15"/>
      </w:numPr>
      <w:spacing w:before="240" w:after="120" w:line="276" w:lineRule="auto"/>
    </w:pPr>
    <w:rPr>
      <w:rFonts w:ascii="Arial" w:eastAsia="Calibri" w:hAnsi="Arial" w:cs="Times New Roman"/>
      <w:b/>
      <w:lang w:val="en-US"/>
    </w:rPr>
  </w:style>
  <w:style w:type="paragraph" w:customStyle="1" w:styleId="Bulletlevel1">
    <w:name w:val="Bullet level 1"/>
    <w:basedOn w:val="Normal"/>
    <w:qFormat/>
    <w:rsid w:val="00380064"/>
    <w:pPr>
      <w:numPr>
        <w:numId w:val="14"/>
      </w:numPr>
      <w:spacing w:before="60" w:after="60" w:line="276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Bulletlevel2">
    <w:name w:val="Bullet level 2"/>
    <w:basedOn w:val="Normal"/>
    <w:qFormat/>
    <w:rsid w:val="00380064"/>
    <w:pPr>
      <w:numPr>
        <w:ilvl w:val="1"/>
        <w:numId w:val="14"/>
      </w:numPr>
      <w:spacing w:before="60" w:after="60" w:line="276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PartHead">
    <w:name w:val="Part Head"/>
    <w:basedOn w:val="Prrafodelista"/>
    <w:next w:val="BodyTextL25"/>
    <w:qFormat/>
    <w:rsid w:val="00380064"/>
    <w:pPr>
      <w:keepNext/>
      <w:numPr>
        <w:numId w:val="15"/>
      </w:numPr>
      <w:spacing w:before="240" w:after="60" w:line="276" w:lineRule="auto"/>
      <w:contextualSpacing w:val="0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qFormat/>
    <w:rsid w:val="00380064"/>
    <w:pPr>
      <w:numPr>
        <w:ilvl w:val="2"/>
        <w:numId w:val="15"/>
      </w:numPr>
      <w:spacing w:before="120" w:after="120" w:line="240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CMD">
    <w:name w:val="CMD"/>
    <w:basedOn w:val="Normal"/>
    <w:qFormat/>
    <w:rsid w:val="00380064"/>
    <w:pPr>
      <w:spacing w:before="60" w:after="60" w:line="240" w:lineRule="auto"/>
      <w:ind w:left="720"/>
    </w:pPr>
    <w:rPr>
      <w:rFonts w:ascii="Courier New" w:eastAsia="Calibri" w:hAnsi="Courier New" w:cs="Times New Roman"/>
      <w:sz w:val="20"/>
      <w:lang w:val="en-US"/>
    </w:rPr>
  </w:style>
  <w:style w:type="paragraph" w:customStyle="1" w:styleId="BodyTextL25">
    <w:name w:val="Body Text L25"/>
    <w:basedOn w:val="Normal"/>
    <w:qFormat/>
    <w:rsid w:val="00380064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val="en-US"/>
    </w:rPr>
  </w:style>
  <w:style w:type="character" w:customStyle="1" w:styleId="AnswerGray">
    <w:name w:val="Answer Gray"/>
    <w:uiPriority w:val="1"/>
    <w:qFormat/>
    <w:rsid w:val="00380064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380064"/>
    <w:pPr>
      <w:numPr>
        <w:ilvl w:val="3"/>
      </w:numPr>
    </w:pPr>
  </w:style>
  <w:style w:type="character" w:customStyle="1" w:styleId="DevConfigGray">
    <w:name w:val="DevConfig Gray"/>
    <w:uiPriority w:val="1"/>
    <w:qFormat/>
    <w:rsid w:val="00380064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380064"/>
    <w:pPr>
      <w:numPr>
        <w:numId w:val="14"/>
      </w:numPr>
    </w:pPr>
  </w:style>
  <w:style w:type="numbering" w:customStyle="1" w:styleId="PartStepSubStepList">
    <w:name w:val="Part_Step_SubStep_List"/>
    <w:basedOn w:val="Sinlista"/>
    <w:uiPriority w:val="99"/>
    <w:rsid w:val="00380064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ina\Documents\Plantillas%20personalizadas%20de%20Office\WE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FA64AE59CA438A89AB3F3DCE32B4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73F10A-43FE-4FCE-8430-7F9504D3F6B1}"/>
      </w:docPartPr>
      <w:docPartBody>
        <w:p w:rsidR="007F6200" w:rsidRDefault="003B7D0F">
          <w:pPr>
            <w:pStyle w:val="1DFA64AE59CA438A89AB3F3DCE32B443"/>
          </w:pPr>
          <w:r w:rsidRPr="005B3FA7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0F"/>
    <w:rsid w:val="001277ED"/>
    <w:rsid w:val="00205892"/>
    <w:rsid w:val="00311805"/>
    <w:rsid w:val="003553FC"/>
    <w:rsid w:val="003B7D0F"/>
    <w:rsid w:val="00537507"/>
    <w:rsid w:val="00603B1B"/>
    <w:rsid w:val="007E2972"/>
    <w:rsid w:val="007F6200"/>
    <w:rsid w:val="0086125D"/>
    <w:rsid w:val="00CA79B0"/>
    <w:rsid w:val="00DF0E32"/>
    <w:rsid w:val="00EB402B"/>
    <w:rsid w:val="00F5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1DFA64AE59CA438A89AB3F3DCE32B443">
    <w:name w:val="1DFA64AE59CA438A89AB3F3DCE32B4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Midliners 1">
      <a:dk1>
        <a:srgbClr val="FFDEEE"/>
      </a:dk1>
      <a:lt1>
        <a:srgbClr val="FFCFAB"/>
      </a:lt1>
      <a:dk2>
        <a:srgbClr val="F9F1B5"/>
      </a:dk2>
      <a:lt2>
        <a:srgbClr val="7EE2DB"/>
      </a:lt2>
      <a:accent1>
        <a:srgbClr val="A3E6EF"/>
      </a:accent1>
      <a:accent2>
        <a:srgbClr val="FC8EED"/>
      </a:accent2>
      <a:accent3>
        <a:srgbClr val="F35D4E"/>
      </a:accent3>
      <a:accent4>
        <a:srgbClr val="EDEC31"/>
      </a:accent4>
      <a:accent5>
        <a:srgbClr val="1EDACC"/>
      </a:accent5>
      <a:accent6>
        <a:srgbClr val="7A74F8"/>
      </a:accent6>
      <a:hlink>
        <a:srgbClr val="FFFFFF"/>
      </a:hlink>
      <a:folHlink>
        <a:srgbClr val="FFFF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CCN</b:Tag>
    <b:SourceType>InternetSite</b:SourceType>
    <b:Guid>{EA679FEA-CDF1-47EC-91A7-5B66E97DE547}</b:Guid>
    <b:Author>
      <b:Author>
        <b:NameList>
          <b:Person>
            <b:Last>CCNA</b:Last>
          </b:Person>
        </b:NameList>
      </b:Author>
    </b:Author>
    <b:Title>Enrutamiento Intra VLAN vs Inter VLAN</b:Title>
    <b:URL>https://ccnadesdecero.com/curso/intra-vlan-vs-inter-vlan/</b:URL>
    <b:RefOrder>1</b:RefOrder>
  </b:Source>
  <b:Source>
    <b:Tag>CIS</b:Tag>
    <b:SourceType>InternetSite</b:SourceType>
    <b:Guid>{9BE4B4C8-81B6-4439-81EA-4E2CF055FEEB}</b:Guid>
    <b:Author>
      <b:Author>
        <b:NameList>
          <b:Person>
            <b:Last>CISCO</b:Last>
          </b:Person>
        </b:NameList>
      </b:Author>
    </b:Author>
    <b:Title>Creación de una VLAN</b:Title>
    <b:URL>https://www.sapalomera.cat/moodlecf/RS/2/course/module3/index.html#3.2.1.2</b:URL>
    <b:RefOrder>2</b:RefOrder>
  </b:Source>
</b:Sources>
</file>

<file path=customXml/itemProps1.xml><?xml version="1.0" encoding="utf-8"?>
<ds:datastoreItem xmlns:ds="http://schemas.openxmlformats.org/officeDocument/2006/customXml" ds:itemID="{38D118DC-1DC0-4204-B067-44CE4DF99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WEB</Template>
  <TotalTime>51</TotalTime>
  <Pages>1</Pages>
  <Words>1314</Words>
  <Characters>7230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14</vt:i4>
      </vt:variant>
    </vt:vector>
  </HeadingPairs>
  <TitlesOfParts>
    <vt:vector size="15" baseType="lpstr">
      <vt:lpstr>Configuración VLAN</vt:lpstr>
      <vt:lpstr>Introducción </vt:lpstr>
      <vt:lpstr>/Desarrollo</vt:lpstr>
      <vt:lpstr>    Topología </vt:lpstr>
      <vt:lpstr>    Tabla de direccionamiento</vt:lpstr>
      <vt:lpstr>    Objetivos</vt:lpstr>
      <vt:lpstr>    Configuración </vt:lpstr>
      <vt:lpstr>        Parte 1: ver la configuración de VLAN predeterminada</vt:lpstr>
      <vt:lpstr>        Parte 2: configurar las VLAN</vt:lpstr>
      <vt:lpstr>        Parte 3: Asignar VLAN a puertos</vt:lpstr>
      <vt:lpstr>        Parte 4: configuraciones adicionales</vt:lpstr>
      <vt:lpstr>        </vt:lpstr>
      <vt:lpstr>        Parte 5: Verificar conectividad</vt:lpstr>
      <vt:lpstr>Conclusiones:</vt:lpstr>
      <vt:lpstr>&lt;Referencias</vt:lpstr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VLAN</dc:title>
  <dc:subject/>
  <dc:creator>Equipo 3</dc:creator>
  <cp:keywords/>
  <dc:description/>
  <cp:lastModifiedBy>Karina Ramirez Galindo</cp:lastModifiedBy>
  <cp:revision>5</cp:revision>
  <cp:lastPrinted>2022-11-12T07:28:00Z</cp:lastPrinted>
  <dcterms:created xsi:type="dcterms:W3CDTF">2022-11-12T06:39:00Z</dcterms:created>
  <dcterms:modified xsi:type="dcterms:W3CDTF">2022-11-12T07:29:00Z</dcterms:modified>
</cp:coreProperties>
</file>